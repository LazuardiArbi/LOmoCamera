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C545DE" w:rsidRPr="00876A58" w14:paraId="589D053F" w14:textId="77777777" w:rsidTr="00E124A5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A2BD5" w14:textId="53E262E5" w:rsidR="00C545DE" w:rsidRPr="002F7046" w:rsidRDefault="00C545DE" w:rsidP="00E124A5">
            <w:pPr>
              <w:rPr>
                <w:rFonts w:ascii="Arial" w:hAnsi="Arial" w:cs="Arial"/>
                <w:b/>
                <w:i/>
                <w:sz w:val="32"/>
              </w:rPr>
            </w:pPr>
            <w:r w:rsidRPr="00C545DE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 xml:space="preserve"> </w:t>
            </w:r>
            <w:r w:rsidRPr="00C545DE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677041E6" w14:textId="77777777" w:rsidR="00C545DE" w:rsidRPr="00876A58" w:rsidRDefault="00C545DE" w:rsidP="00E124A5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23106DA5" wp14:editId="484B224A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5DE" w:rsidRPr="00876A58" w14:paraId="791E29C5" w14:textId="77777777" w:rsidTr="00E124A5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96170" w14:textId="77777777" w:rsidR="006256B9" w:rsidRDefault="006256B9" w:rsidP="00E124A5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6256B9">
              <w:rPr>
                <w:rFonts w:ascii="Arial Narrow" w:hAnsi="Arial Narrow" w:cs="Tahoma"/>
                <w:sz w:val="36"/>
              </w:rPr>
              <w:t>COMP7116 | T0283</w:t>
            </w:r>
          </w:p>
          <w:p w14:paraId="7D4B73D3" w14:textId="4D5256EE" w:rsidR="00C545DE" w:rsidRPr="00876A58" w:rsidRDefault="006256B9" w:rsidP="00E124A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6256B9">
              <w:rPr>
                <w:rFonts w:ascii="Arial Narrow" w:hAnsi="Arial Narrow" w:cs="Tahoma"/>
                <w:sz w:val="36"/>
              </w:rPr>
              <w:t>Computer Vision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52A7596A" w14:textId="77777777" w:rsidR="00C545DE" w:rsidRPr="00876A58" w:rsidRDefault="00C545DE" w:rsidP="00E124A5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C545DE" w:rsidRPr="00876A58" w14:paraId="28A693E7" w14:textId="77777777" w:rsidTr="00E124A5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0B91C" w14:textId="34273BC1" w:rsidR="00C545DE" w:rsidRPr="00DF718C" w:rsidRDefault="00F713B0" w:rsidP="00C545DE">
            <w:pPr>
              <w:ind w:right="480"/>
              <w:rPr>
                <w:rFonts w:ascii="Tahoma" w:hAnsi="Tahoma" w:cs="Tahoma"/>
                <w:bCs/>
                <w:sz w:val="18"/>
              </w:rPr>
            </w:pPr>
            <w:r w:rsidRPr="00F713B0"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3B4D89A7" w14:textId="3F9B0F4E" w:rsidR="00C545DE" w:rsidRPr="0036420F" w:rsidRDefault="00C545DE" w:rsidP="00E124A5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C545DE">
              <w:rPr>
                <w:rFonts w:ascii="Arial" w:hAnsi="Arial" w:cs="Arial"/>
                <w:b/>
                <w:sz w:val="20"/>
              </w:rPr>
              <w:t>E182-COMP7116-LO02-00</w:t>
            </w:r>
          </w:p>
        </w:tc>
      </w:tr>
      <w:tr w:rsidR="00C545DE" w:rsidRPr="00876A58" w14:paraId="6BAB3B57" w14:textId="77777777" w:rsidTr="00E124A5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43845A4" w14:textId="1224DDDA" w:rsidR="00C545DE" w:rsidRPr="00C545DE" w:rsidRDefault="00C545DE" w:rsidP="00E124A5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C545DE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Pr="00C545DE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Pr="00C545DE">
              <w:rPr>
                <w:rFonts w:ascii="Arial" w:hAnsi="Arial" w:cs="Arial"/>
                <w:i/>
                <w:sz w:val="18"/>
                <w:szCs w:val="18"/>
                <w:lang w:val="id-ID"/>
              </w:rPr>
              <w:t>Even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C545DE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Pr="00C545DE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C545DE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>
              <w:rPr>
                <w:rFonts w:ascii="Arial" w:hAnsi="Arial" w:cs="Arial"/>
                <w:i/>
                <w:sz w:val="18"/>
                <w:szCs w:val="18"/>
              </w:rPr>
              <w:t>2017</w:t>
            </w:r>
            <w:r w:rsidRPr="00C545DE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>
              <w:rPr>
                <w:rFonts w:ascii="Arial" w:hAnsi="Arial" w:cs="Arial"/>
                <w:i/>
                <w:sz w:val="18"/>
                <w:szCs w:val="18"/>
              </w:rPr>
              <w:t>2018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893081D" w14:textId="416803EA" w:rsidR="00C545DE" w:rsidRPr="001E7ABE" w:rsidRDefault="00C545DE" w:rsidP="00E124A5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C545DE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Pr="00C545DE"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1FA3126F" w14:textId="77777777" w:rsidR="00C65C8A" w:rsidRPr="00C65C8A" w:rsidRDefault="00643F75" w:rsidP="00C65C8A">
      <w:r w:rsidRPr="00876A58">
        <w:rPr>
          <w:lang w:val="id-ID"/>
        </w:rPr>
        <w:tab/>
      </w:r>
    </w:p>
    <w:p w14:paraId="5601CA9F" w14:textId="77777777" w:rsidR="00C545DE" w:rsidRPr="00BD0E8D" w:rsidRDefault="00C545DE" w:rsidP="00C545DE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Seluruh kel</w:t>
      </w:r>
      <w:r>
        <w:rPr>
          <w:lang w:val="id-ID"/>
        </w:rPr>
        <w:t>ompok tidak diperkenankan untuk</w:t>
      </w:r>
      <w:r w:rsidRPr="00BD0E8D">
        <w:rPr>
          <w:lang w:val="id-ID"/>
        </w:rPr>
        <w:t>:</w:t>
      </w:r>
    </w:p>
    <w:p w14:paraId="1DC710CD" w14:textId="77777777" w:rsidR="00C545DE" w:rsidRPr="000C3329" w:rsidRDefault="00C545DE" w:rsidP="00C545DE">
      <w:pPr>
        <w:ind w:left="36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78DC568B" w14:textId="77777777" w:rsidR="00C545DE" w:rsidRPr="00C424D7" w:rsidRDefault="00C545DE" w:rsidP="00C545DE">
      <w:pPr>
        <w:numPr>
          <w:ilvl w:val="2"/>
          <w:numId w:val="5"/>
        </w:numPr>
        <w:tabs>
          <w:tab w:val="clear" w:pos="2160"/>
        </w:tabs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proofErr w:type="spellStart"/>
      <w:r w:rsidRPr="00C424D7">
        <w:t>lihat</w:t>
      </w:r>
      <w:proofErr w:type="spellEnd"/>
      <w:r w:rsidRPr="00C424D7">
        <w:rPr>
          <w:lang w:val="id-ID"/>
        </w:rPr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atau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 w:rsidRPr="00C424D7">
        <w:t>proyek</w:t>
      </w:r>
      <w:proofErr w:type="spellEnd"/>
      <w:r w:rsidRPr="00C424D7">
        <w:t xml:space="preserve"> </w:t>
      </w:r>
      <w:proofErr w:type="spellStart"/>
      <w:r w:rsidRPr="00C424D7">
        <w:t>kelompok</w:t>
      </w:r>
      <w:proofErr w:type="spellEnd"/>
      <w:r w:rsidRPr="00C424D7">
        <w:t xml:space="preserve"> lain</w:t>
      </w:r>
      <w:r w:rsidRPr="00C424D7">
        <w:rPr>
          <w:lang w:val="id-ID"/>
        </w:rPr>
        <w:t>,</w:t>
      </w:r>
    </w:p>
    <w:p w14:paraId="37F11D0A" w14:textId="77777777" w:rsidR="00C545DE" w:rsidRPr="000C3329" w:rsidRDefault="00C545DE" w:rsidP="00C545DE">
      <w:pPr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>Seeing a part or the whole project from other groups</w:t>
      </w:r>
    </w:p>
    <w:p w14:paraId="37F3DCEE" w14:textId="77777777" w:rsidR="00C545DE" w:rsidRPr="00C424D7" w:rsidRDefault="00C545DE" w:rsidP="00C545DE">
      <w:pPr>
        <w:numPr>
          <w:ilvl w:val="2"/>
          <w:numId w:val="5"/>
        </w:numPr>
        <w:tabs>
          <w:tab w:val="clear" w:pos="2160"/>
        </w:tabs>
        <w:ind w:left="720"/>
        <w:jc w:val="both"/>
        <w:rPr>
          <w:lang w:val="id-ID"/>
        </w:rPr>
      </w:pPr>
      <w:proofErr w:type="spellStart"/>
      <w:r w:rsidRPr="00C424D7">
        <w:t>Menyadur</w:t>
      </w:r>
      <w:proofErr w:type="spellEnd"/>
      <w:r w:rsidRPr="00C424D7"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maupun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 w:rsidRPr="00C424D7">
        <w:t>proyek</w:t>
      </w:r>
      <w:proofErr w:type="spellEnd"/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</w:t>
      </w:r>
      <w:proofErr w:type="spellStart"/>
      <w:r w:rsidRPr="00C424D7">
        <w:t>buku</w:t>
      </w:r>
      <w:proofErr w:type="spellEnd"/>
      <w:r w:rsidRPr="00C424D7">
        <w:rPr>
          <w:lang w:val="id-ID"/>
        </w:rPr>
        <w:t>,</w:t>
      </w:r>
    </w:p>
    <w:p w14:paraId="216F5734" w14:textId="77777777" w:rsidR="00C545DE" w:rsidRPr="000C3329" w:rsidRDefault="00C545DE" w:rsidP="00C545DE">
      <w:pPr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proofErr w:type="spellStart"/>
      <w:r w:rsidRPr="000C3329">
        <w:rPr>
          <w:rStyle w:val="longtext"/>
          <w:i/>
          <w:sz w:val="18"/>
          <w:szCs w:val="18"/>
        </w:rPr>
        <w:t>ed</w:t>
      </w:r>
      <w:proofErr w:type="spellEnd"/>
      <w:r w:rsidRPr="000C3329">
        <w:rPr>
          <w:rStyle w:val="longtext"/>
          <w:i/>
          <w:sz w:val="18"/>
          <w:szCs w:val="18"/>
        </w:rPr>
        <w:t xml:space="preserve"> a part or the whole project from the book</w:t>
      </w:r>
    </w:p>
    <w:p w14:paraId="477116F8" w14:textId="77777777" w:rsidR="00C545DE" w:rsidRPr="00C424D7" w:rsidRDefault="00C545DE" w:rsidP="00C545DE">
      <w:pPr>
        <w:numPr>
          <w:ilvl w:val="2"/>
          <w:numId w:val="5"/>
        </w:numPr>
        <w:ind w:left="72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internet</w:t>
      </w:r>
      <w:r w:rsidRPr="00C424D7">
        <w:rPr>
          <w:lang w:val="id-ID"/>
        </w:rPr>
        <w:t>,</w:t>
      </w:r>
    </w:p>
    <w:p w14:paraId="588B00F5" w14:textId="77777777" w:rsidR="00C545DE" w:rsidRPr="000C3329" w:rsidRDefault="00C545DE" w:rsidP="00C545DE">
      <w:pPr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67B0A12D" w14:textId="77777777" w:rsidR="00C545DE" w:rsidRPr="00BD0E8D" w:rsidRDefault="00C545DE" w:rsidP="00C545DE">
      <w:pPr>
        <w:numPr>
          <w:ilvl w:val="2"/>
          <w:numId w:val="5"/>
        </w:numPr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proofErr w:type="spellStart"/>
      <w:r>
        <w:t>ya</w:t>
      </w:r>
      <w:proofErr w:type="spellEnd"/>
      <w:r w:rsidRPr="00BD0E8D">
        <w:rPr>
          <w:lang w:val="id-ID"/>
        </w:rPr>
        <w:t>ng tidak sesuai dengan tema yang ada di soal proyek,</w:t>
      </w:r>
    </w:p>
    <w:p w14:paraId="7E2423F2" w14:textId="77777777" w:rsidR="00C545DE" w:rsidRPr="000C3329" w:rsidRDefault="00C545DE" w:rsidP="00C545DE">
      <w:pPr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4B83EAA2" w14:textId="77777777" w:rsidR="00C545DE" w:rsidRPr="00BD0E8D" w:rsidRDefault="00C545DE" w:rsidP="00C545DE">
      <w:pPr>
        <w:numPr>
          <w:ilvl w:val="2"/>
          <w:numId w:val="5"/>
        </w:numPr>
        <w:tabs>
          <w:tab w:val="clear" w:pos="2160"/>
        </w:tabs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1ECD1C19" w14:textId="77777777" w:rsidR="00C545DE" w:rsidRPr="000C3329" w:rsidRDefault="00C545DE" w:rsidP="00C545DE">
      <w:pPr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3DBBBD5B" w14:textId="77777777" w:rsidR="00C545DE" w:rsidRPr="00BD0E8D" w:rsidRDefault="00C545DE" w:rsidP="00C545DE">
      <w:pPr>
        <w:numPr>
          <w:ilvl w:val="2"/>
          <w:numId w:val="5"/>
        </w:numPr>
        <w:tabs>
          <w:tab w:val="clear" w:pos="2160"/>
        </w:tabs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665C1077" w14:textId="77777777" w:rsidR="00C545DE" w:rsidRPr="000C3329" w:rsidRDefault="00C545DE" w:rsidP="00C545DE">
      <w:pPr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74F09F36" w14:textId="77777777" w:rsidR="00C545DE" w:rsidRPr="00BD0E8D" w:rsidRDefault="00C545DE" w:rsidP="00C545DE">
      <w:pPr>
        <w:ind w:left="540"/>
        <w:jc w:val="both"/>
        <w:rPr>
          <w:rStyle w:val="longtext"/>
          <w:sz w:val="18"/>
          <w:szCs w:val="18"/>
        </w:rPr>
      </w:pPr>
    </w:p>
    <w:p w14:paraId="4E18CFBB" w14:textId="77777777" w:rsidR="00C545DE" w:rsidRPr="00BD0E8D" w:rsidRDefault="00C545DE" w:rsidP="00C545DE">
      <w:pPr>
        <w:numPr>
          <w:ilvl w:val="0"/>
          <w:numId w:val="1"/>
        </w:numPr>
        <w:tabs>
          <w:tab w:val="clear" w:pos="720"/>
        </w:tabs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28E60F2E" w14:textId="77777777" w:rsidR="00C545DE" w:rsidRPr="00E30D48" w:rsidRDefault="00C545DE" w:rsidP="00C545DE">
      <w:pPr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14:paraId="1CE10DD0" w14:textId="77777777" w:rsidR="00C545DE" w:rsidRPr="00BD0E8D" w:rsidRDefault="00C545DE" w:rsidP="00C545DE">
      <w:pPr>
        <w:ind w:left="360" w:hanging="360"/>
      </w:pPr>
    </w:p>
    <w:p w14:paraId="00DB9D96" w14:textId="77777777" w:rsidR="00C545DE" w:rsidRPr="00BD0E8D" w:rsidRDefault="00C545DE" w:rsidP="00C545DE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14:paraId="04393FBD" w14:textId="77777777" w:rsidR="00C545DE" w:rsidRPr="00E30D48" w:rsidRDefault="00C545DE" w:rsidP="00C545DE">
      <w:pPr>
        <w:tabs>
          <w:tab w:val="left" w:pos="540"/>
        </w:tabs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</w:p>
    <w:p w14:paraId="234EEAA3" w14:textId="77777777" w:rsidR="00C545DE" w:rsidRPr="00BD0E8D" w:rsidRDefault="00C545DE" w:rsidP="00C545DE">
      <w:pPr>
        <w:ind w:left="360" w:hanging="360"/>
        <w:jc w:val="both"/>
        <w:rPr>
          <w:rStyle w:val="longtext"/>
          <w:i/>
          <w:iCs/>
          <w:sz w:val="18"/>
          <w:szCs w:val="18"/>
        </w:rPr>
      </w:pPr>
    </w:p>
    <w:p w14:paraId="258C3E4D" w14:textId="77777777" w:rsidR="00C545DE" w:rsidRPr="00BD0E8D" w:rsidRDefault="00C545DE" w:rsidP="00C545DE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Jangan lupa untuk melihat kriteria penilaian proyek yang ditempel di papan pengumuman, atau tanya asisten anda.</w:t>
      </w:r>
    </w:p>
    <w:p w14:paraId="103EC450" w14:textId="77777777" w:rsidR="00C545DE" w:rsidRDefault="00C545DE" w:rsidP="00C545DE">
      <w:pPr>
        <w:ind w:left="360"/>
        <w:jc w:val="both"/>
        <w:rPr>
          <w:rStyle w:val="longtext"/>
          <w:i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 xml:space="preserve">Don’t forget to look at the project assessment criteria </w:t>
      </w:r>
      <w:r w:rsidRPr="00E30D48">
        <w:rPr>
          <w:rStyle w:val="longtext"/>
          <w:i/>
          <w:sz w:val="18"/>
          <w:szCs w:val="18"/>
        </w:rPr>
        <w:t xml:space="preserve">that </w:t>
      </w:r>
      <w:r w:rsidRPr="00E30D48">
        <w:rPr>
          <w:rStyle w:val="longtext"/>
          <w:i/>
          <w:sz w:val="18"/>
          <w:szCs w:val="18"/>
          <w:lang w:val="id-ID"/>
        </w:rPr>
        <w:t xml:space="preserve">posted on the </w:t>
      </w:r>
      <w:r w:rsidRPr="00E30D48">
        <w:rPr>
          <w:rStyle w:val="longtext"/>
          <w:i/>
          <w:sz w:val="18"/>
          <w:szCs w:val="18"/>
        </w:rPr>
        <w:t>announcement</w:t>
      </w:r>
      <w:r w:rsidRPr="00E30D48">
        <w:rPr>
          <w:rStyle w:val="longtext"/>
          <w:i/>
          <w:sz w:val="18"/>
          <w:szCs w:val="18"/>
          <w:lang w:val="id-ID"/>
        </w:rPr>
        <w:t xml:space="preserve"> board, or ask your teaching assistant.</w:t>
      </w:r>
    </w:p>
    <w:p w14:paraId="52FDF2F6" w14:textId="77777777" w:rsidR="00C545DE" w:rsidRPr="00B57FC4" w:rsidRDefault="00C545DE" w:rsidP="00C545DE">
      <w:pPr>
        <w:ind w:left="360"/>
        <w:jc w:val="both"/>
        <w:rPr>
          <w:rStyle w:val="longtext"/>
          <w:i/>
          <w:sz w:val="18"/>
          <w:szCs w:val="18"/>
        </w:rPr>
      </w:pPr>
    </w:p>
    <w:p w14:paraId="735EAAE8" w14:textId="77777777" w:rsidR="00C545DE" w:rsidRPr="00BE3C75" w:rsidRDefault="00C545DE" w:rsidP="00C545DE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proofErr w:type="spellStart"/>
      <w:r>
        <w:t>i</w:t>
      </w:r>
      <w:proofErr w:type="spellEnd"/>
      <w:r w:rsidRPr="00BE3C75">
        <w:rPr>
          <w:lang w:val="id-ID"/>
        </w:rPr>
        <w:t xml:space="preserve"> adalah sebagai berikut: </w:t>
      </w:r>
    </w:p>
    <w:p w14:paraId="11CF7F38" w14:textId="77777777" w:rsidR="00C545DE" w:rsidRDefault="00C545DE" w:rsidP="00C545DE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p w14:paraId="60504169" w14:textId="77777777" w:rsidR="00C545DE" w:rsidRPr="00BE3C75" w:rsidRDefault="00C545DE" w:rsidP="00C545DE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  <w:gridCol w:w="1800"/>
      </w:tblGrid>
      <w:tr w:rsidR="00C545DE" w:rsidRPr="002B1798" w14:paraId="4F936E1D" w14:textId="77777777" w:rsidTr="00E124A5">
        <w:tc>
          <w:tcPr>
            <w:tcW w:w="1800" w:type="dxa"/>
            <w:shd w:val="clear" w:color="auto" w:fill="D9D9D9" w:themeFill="background1" w:themeFillShade="D9"/>
          </w:tcPr>
          <w:p w14:paraId="01EA5096" w14:textId="77777777" w:rsidR="00C545DE" w:rsidRPr="002B1798" w:rsidRDefault="00C545DE" w:rsidP="00E124A5">
            <w:pPr>
              <w:jc w:val="center"/>
              <w:rPr>
                <w:b/>
                <w:bCs/>
              </w:rPr>
            </w:pPr>
            <w:proofErr w:type="spellStart"/>
            <w:r w:rsidRPr="002B1798">
              <w:rPr>
                <w:b/>
                <w:bCs/>
              </w:rPr>
              <w:t>Tugas</w:t>
            </w:r>
            <w:proofErr w:type="spellEnd"/>
            <w:r w:rsidRPr="002B1798">
              <w:rPr>
                <w:b/>
                <w:bCs/>
              </w:rPr>
              <w:t xml:space="preserve"> </w:t>
            </w:r>
            <w:proofErr w:type="spellStart"/>
            <w:r w:rsidRPr="002B1798">
              <w:rPr>
                <w:b/>
                <w:bCs/>
              </w:rPr>
              <w:t>Mandiri</w:t>
            </w:r>
            <w:proofErr w:type="spellEnd"/>
          </w:p>
          <w:p w14:paraId="15222C23" w14:textId="77777777" w:rsidR="00C545DE" w:rsidRPr="002B1798" w:rsidRDefault="00C545DE" w:rsidP="00E124A5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5B04038C" w14:textId="77777777" w:rsidR="00C545DE" w:rsidRPr="002B1798" w:rsidRDefault="00C545DE" w:rsidP="00E124A5">
            <w:pPr>
              <w:jc w:val="center"/>
              <w:rPr>
                <w:b/>
                <w:bCs/>
              </w:rPr>
            </w:pPr>
            <w:proofErr w:type="spellStart"/>
            <w:r w:rsidRPr="002B1798">
              <w:rPr>
                <w:b/>
                <w:bCs/>
              </w:rPr>
              <w:t>Proyek</w:t>
            </w:r>
            <w:proofErr w:type="spellEnd"/>
          </w:p>
          <w:p w14:paraId="4408F19E" w14:textId="77777777" w:rsidR="00C545DE" w:rsidRPr="002B1798" w:rsidRDefault="00C545DE" w:rsidP="00E124A5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262A197C" w14:textId="77777777" w:rsidR="00C545DE" w:rsidRPr="002B1798" w:rsidRDefault="00C545DE" w:rsidP="00E124A5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14:paraId="382070C8" w14:textId="77777777" w:rsidR="00C545DE" w:rsidRPr="002B1798" w:rsidRDefault="00C545DE" w:rsidP="00E124A5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C545DE" w14:paraId="5DBE1D03" w14:textId="77777777" w:rsidTr="00E124A5">
        <w:trPr>
          <w:trHeight w:val="422"/>
        </w:trPr>
        <w:tc>
          <w:tcPr>
            <w:tcW w:w="1800" w:type="dxa"/>
            <w:vAlign w:val="center"/>
          </w:tcPr>
          <w:p w14:paraId="65F436FC" w14:textId="77777777" w:rsidR="00C545DE" w:rsidRPr="00F442B9" w:rsidRDefault="00C545DE" w:rsidP="00E124A5">
            <w:pPr>
              <w:jc w:val="center"/>
              <w:rPr>
                <w:bCs/>
              </w:rPr>
            </w:pPr>
            <w:r w:rsidRPr="00F442B9">
              <w:rPr>
                <w:bCs/>
              </w:rPr>
              <w:t>40%</w:t>
            </w:r>
          </w:p>
        </w:tc>
        <w:tc>
          <w:tcPr>
            <w:tcW w:w="1800" w:type="dxa"/>
            <w:vAlign w:val="center"/>
          </w:tcPr>
          <w:p w14:paraId="64EE4354" w14:textId="77777777" w:rsidR="00C545DE" w:rsidRPr="00F442B9" w:rsidRDefault="00C545DE" w:rsidP="00E124A5">
            <w:pPr>
              <w:jc w:val="center"/>
              <w:rPr>
                <w:bCs/>
              </w:rPr>
            </w:pPr>
            <w:r w:rsidRPr="00F442B9">
              <w:rPr>
                <w:bCs/>
              </w:rPr>
              <w:t>60%</w:t>
            </w:r>
          </w:p>
        </w:tc>
        <w:tc>
          <w:tcPr>
            <w:tcW w:w="1800" w:type="dxa"/>
            <w:vAlign w:val="center"/>
          </w:tcPr>
          <w:p w14:paraId="2399C8EE" w14:textId="77777777" w:rsidR="00C545DE" w:rsidRPr="00F442B9" w:rsidRDefault="00C545DE" w:rsidP="00E124A5">
            <w:pPr>
              <w:jc w:val="center"/>
              <w:rPr>
                <w:bCs/>
              </w:rPr>
            </w:pPr>
            <w:r w:rsidRPr="00F442B9">
              <w:rPr>
                <w:bCs/>
              </w:rPr>
              <w:t>-</w:t>
            </w:r>
          </w:p>
        </w:tc>
      </w:tr>
    </w:tbl>
    <w:p w14:paraId="616BF206" w14:textId="77777777" w:rsidR="00C545DE" w:rsidRDefault="00C545DE" w:rsidP="00C545DE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0530CCA4" w14:textId="77777777" w:rsidR="00C545DE" w:rsidRPr="00571235" w:rsidRDefault="00C545DE" w:rsidP="00C545DE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lastRenderedPageBreak/>
        <w:t xml:space="preserve">Software yang digunakan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C2757BE" w14:textId="77777777" w:rsidR="00C545DE" w:rsidRDefault="00C545DE" w:rsidP="00C545DE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p w14:paraId="4C5DD549" w14:textId="77777777" w:rsidR="00C545DE" w:rsidRPr="006E5FEB" w:rsidRDefault="00C545DE" w:rsidP="00C545DE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C545DE" w14:paraId="6537C668" w14:textId="77777777" w:rsidTr="00E124A5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46CC3360" w14:textId="77777777" w:rsidR="00C545DE" w:rsidRPr="007E1E52" w:rsidRDefault="00C545DE" w:rsidP="00E124A5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/>
                <w:bCs/>
                <w:szCs w:val="18"/>
              </w:rPr>
              <w:t>Software</w:t>
            </w:r>
          </w:p>
          <w:p w14:paraId="22DBCC42" w14:textId="77777777" w:rsidR="00C545DE" w:rsidRPr="00290165" w:rsidRDefault="00C545DE" w:rsidP="00E124A5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7E1E52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C545DE" w14:paraId="6F7DA02A" w14:textId="77777777" w:rsidTr="00E124A5">
        <w:trPr>
          <w:trHeight w:val="773"/>
        </w:trPr>
        <w:tc>
          <w:tcPr>
            <w:tcW w:w="4410" w:type="dxa"/>
            <w:vAlign w:val="center"/>
          </w:tcPr>
          <w:p w14:paraId="27C37A18" w14:textId="77777777" w:rsidR="00C545DE" w:rsidRPr="00F442B9" w:rsidRDefault="00C545DE" w:rsidP="00E124A5">
            <w:pPr>
              <w:rPr>
                <w:color w:val="000000"/>
                <w:lang w:val="id-ID"/>
              </w:rPr>
            </w:pPr>
            <w:r w:rsidRPr="00F442B9">
              <w:rPr>
                <w:color w:val="000000"/>
                <w:lang w:val="id-ID"/>
              </w:rPr>
              <w:t>Microsoft Visual C# 2010 Express</w:t>
            </w:r>
          </w:p>
          <w:p w14:paraId="112FBD4B" w14:textId="77777777" w:rsidR="00C545DE" w:rsidRPr="00290165" w:rsidRDefault="00C545DE" w:rsidP="00E124A5">
            <w:pPr>
              <w:rPr>
                <w:bCs/>
                <w:highlight w:val="yellow"/>
              </w:rPr>
            </w:pPr>
            <w:r w:rsidRPr="00F442B9">
              <w:rPr>
                <w:color w:val="000000"/>
                <w:lang w:val="id-ID"/>
              </w:rPr>
              <w:t>Emgu CV 2.3.0</w:t>
            </w:r>
          </w:p>
        </w:tc>
      </w:tr>
    </w:tbl>
    <w:p w14:paraId="417654C2" w14:textId="77777777" w:rsidR="00C545DE" w:rsidRDefault="00C545DE" w:rsidP="00C545DE">
      <w:pPr>
        <w:pStyle w:val="Heading2"/>
        <w:keepNext/>
        <w:keepLines/>
        <w:numPr>
          <w:ilvl w:val="0"/>
          <w:numId w:val="1"/>
        </w:numPr>
        <w:tabs>
          <w:tab w:val="clear" w:pos="720"/>
        </w:tabs>
        <w:spacing w:before="200" w:line="240" w:lineRule="auto"/>
        <w:ind w:left="360"/>
        <w:contextualSpacing w:val="0"/>
        <w:rPr>
          <w:b/>
          <w:bCs/>
        </w:rPr>
      </w:pPr>
      <w:proofErr w:type="spellStart"/>
      <w:r>
        <w:t>Ekstensi</w:t>
      </w:r>
      <w:proofErr w:type="spellEnd"/>
      <w:r>
        <w:t xml:space="preserve"> file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39E66B9" w14:textId="77777777" w:rsidR="00C545DE" w:rsidRDefault="00C545DE" w:rsidP="00C545DE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166B89">
        <w:rPr>
          <w:rStyle w:val="longtext"/>
          <w:i/>
          <w:iCs/>
          <w:sz w:val="18"/>
          <w:szCs w:val="18"/>
        </w:rPr>
        <w:t xml:space="preserve">File extensions should be included in assignment and project collection for this subject </w:t>
      </w:r>
      <w:r>
        <w:rPr>
          <w:rStyle w:val="longtext"/>
          <w:i/>
          <w:iCs/>
          <w:sz w:val="18"/>
          <w:szCs w:val="18"/>
        </w:rPr>
        <w:t>are</w:t>
      </w:r>
      <w:r w:rsidRPr="00166B89">
        <w:rPr>
          <w:rStyle w:val="longtext"/>
          <w:i/>
          <w:iCs/>
          <w:sz w:val="18"/>
          <w:szCs w:val="18"/>
        </w:rPr>
        <w:t xml:space="preserve"> described as follows: </w:t>
      </w:r>
    </w:p>
    <w:p w14:paraId="1ED7B5A7" w14:textId="77777777" w:rsidR="00C545DE" w:rsidRPr="00166B89" w:rsidRDefault="00C545DE" w:rsidP="00C545DE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  <w:gridCol w:w="4410"/>
      </w:tblGrid>
      <w:tr w:rsidR="00C545DE" w14:paraId="1A846B20" w14:textId="77777777" w:rsidTr="00E124A5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14:paraId="5460979E" w14:textId="77777777" w:rsidR="00C545DE" w:rsidRPr="007E1E52" w:rsidRDefault="00C545DE" w:rsidP="00E124A5">
            <w:pPr>
              <w:jc w:val="center"/>
              <w:rPr>
                <w:b/>
                <w:bCs/>
                <w:szCs w:val="18"/>
              </w:rPr>
            </w:pPr>
            <w:proofErr w:type="spellStart"/>
            <w:r w:rsidRPr="007E1E52">
              <w:rPr>
                <w:b/>
                <w:bCs/>
                <w:szCs w:val="18"/>
              </w:rPr>
              <w:t>Tugas</w:t>
            </w:r>
            <w:proofErr w:type="spellEnd"/>
            <w:r w:rsidRPr="007E1E52">
              <w:rPr>
                <w:b/>
                <w:bCs/>
                <w:szCs w:val="18"/>
              </w:rPr>
              <w:t xml:space="preserve"> </w:t>
            </w:r>
            <w:proofErr w:type="spellStart"/>
            <w:r w:rsidRPr="007E1E52">
              <w:rPr>
                <w:b/>
                <w:bCs/>
                <w:szCs w:val="18"/>
              </w:rPr>
              <w:t>Mandiri</w:t>
            </w:r>
            <w:proofErr w:type="spellEnd"/>
          </w:p>
          <w:p w14:paraId="18A55AF9" w14:textId="77777777" w:rsidR="00C545DE" w:rsidRPr="007E1E52" w:rsidRDefault="00C545DE" w:rsidP="00E124A5">
            <w:pPr>
              <w:jc w:val="center"/>
              <w:rPr>
                <w:bCs/>
                <w:i/>
                <w:sz w:val="18"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4410" w:type="dxa"/>
            <w:shd w:val="clear" w:color="auto" w:fill="D9D9D9" w:themeFill="background1" w:themeFillShade="D9"/>
          </w:tcPr>
          <w:p w14:paraId="1A9FBC61" w14:textId="77777777" w:rsidR="00C545DE" w:rsidRPr="007E1E52" w:rsidRDefault="00C545DE" w:rsidP="00E124A5">
            <w:pPr>
              <w:jc w:val="center"/>
              <w:rPr>
                <w:b/>
                <w:bCs/>
                <w:szCs w:val="18"/>
              </w:rPr>
            </w:pPr>
            <w:proofErr w:type="spellStart"/>
            <w:r w:rsidRPr="007E1E52">
              <w:rPr>
                <w:b/>
                <w:bCs/>
                <w:szCs w:val="18"/>
              </w:rPr>
              <w:t>Proyek</w:t>
            </w:r>
            <w:proofErr w:type="spellEnd"/>
          </w:p>
          <w:p w14:paraId="7D0A985F" w14:textId="77777777" w:rsidR="00C545DE" w:rsidRPr="007E1E52" w:rsidRDefault="00C545DE" w:rsidP="00E124A5">
            <w:pPr>
              <w:jc w:val="center"/>
              <w:rPr>
                <w:b/>
                <w:bCs/>
                <w:szCs w:val="18"/>
              </w:rPr>
            </w:pPr>
            <w:r w:rsidRPr="007E1E52"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C545DE" w14:paraId="64E5CB1C" w14:textId="77777777" w:rsidTr="00E124A5">
        <w:trPr>
          <w:trHeight w:val="620"/>
        </w:trPr>
        <w:tc>
          <w:tcPr>
            <w:tcW w:w="4410" w:type="dxa"/>
            <w:vAlign w:val="center"/>
          </w:tcPr>
          <w:p w14:paraId="650E72C7" w14:textId="77777777" w:rsidR="00C545DE" w:rsidRPr="007E1E52" w:rsidRDefault="00C545DE" w:rsidP="00E124A5">
            <w:pPr>
              <w:rPr>
                <w:bCs/>
              </w:rPr>
            </w:pPr>
            <w:r w:rsidRPr="00F442B9">
              <w:rPr>
                <w:bCs/>
              </w:rPr>
              <w:t>Folder Project (SLN, CS, RESX, EDMX, CSPROJ, USER, EXE, PDB, CACHE, TXT, RESOURCES, DLL, SETTINGS, image files(JPG/PNG/GIF)), Video Files (Avi, Mp3, Mp4)</w:t>
            </w:r>
          </w:p>
        </w:tc>
        <w:tc>
          <w:tcPr>
            <w:tcW w:w="4410" w:type="dxa"/>
            <w:vAlign w:val="center"/>
          </w:tcPr>
          <w:p w14:paraId="7656396C" w14:textId="77777777" w:rsidR="00C545DE" w:rsidRPr="007E1E52" w:rsidRDefault="00C545DE" w:rsidP="00E124A5">
            <w:pPr>
              <w:rPr>
                <w:bCs/>
              </w:rPr>
            </w:pPr>
            <w:r w:rsidRPr="00F442B9">
              <w:rPr>
                <w:bCs/>
              </w:rPr>
              <w:t>Folder Project (SLN, CS, RESX, EDMX, CSPROJ, USER, EXE, PDB, CACHE, TXT, RESOURCES, DLL, SETTINGS, image files(JPG/PNG/GIF)), Video Files (Avi, Mp3, Mp4)</w:t>
            </w:r>
          </w:p>
        </w:tc>
      </w:tr>
    </w:tbl>
    <w:p w14:paraId="2163DDBA" w14:textId="77777777" w:rsidR="005B66A9" w:rsidRDefault="005B66A9" w:rsidP="004D661A"/>
    <w:p w14:paraId="0F3DFCA5" w14:textId="77777777" w:rsidR="00C65C8A" w:rsidRDefault="00C65C8A" w:rsidP="00C65C8A"/>
    <w:p w14:paraId="5811F1C6" w14:textId="77777777" w:rsidR="00C65C8A" w:rsidRDefault="00C65C8A" w:rsidP="00C65C8A"/>
    <w:p w14:paraId="43751CBC" w14:textId="77777777" w:rsidR="00C65C8A" w:rsidRDefault="00C65C8A" w:rsidP="00C65C8A"/>
    <w:p w14:paraId="7EDC3009" w14:textId="77777777" w:rsidR="00C65C8A" w:rsidRDefault="00C65C8A" w:rsidP="00C65C8A"/>
    <w:p w14:paraId="602BBE02" w14:textId="77777777" w:rsidR="00C65C8A" w:rsidRDefault="00C65C8A" w:rsidP="00C65C8A"/>
    <w:p w14:paraId="09252C92" w14:textId="77777777" w:rsidR="00C65C8A" w:rsidRDefault="00C65C8A" w:rsidP="00C65C8A"/>
    <w:p w14:paraId="722B8858" w14:textId="77777777" w:rsidR="00C65C8A" w:rsidRDefault="00C65C8A" w:rsidP="00C65C8A"/>
    <w:p w14:paraId="0B1A97BA" w14:textId="77777777" w:rsidR="007D534D" w:rsidRDefault="007D534D" w:rsidP="00C65C8A"/>
    <w:p w14:paraId="163B6283" w14:textId="77777777" w:rsidR="007D534D" w:rsidRDefault="007D534D" w:rsidP="00C65C8A"/>
    <w:p w14:paraId="7F3EE7F2" w14:textId="77777777" w:rsidR="007D534D" w:rsidRDefault="007D534D" w:rsidP="00C65C8A"/>
    <w:p w14:paraId="2B551D23" w14:textId="77777777" w:rsidR="007D534D" w:rsidRDefault="007D534D" w:rsidP="00C65C8A"/>
    <w:p w14:paraId="7B4B82AE" w14:textId="77777777" w:rsidR="007D534D" w:rsidRDefault="007D534D" w:rsidP="00C65C8A"/>
    <w:p w14:paraId="1AE14B8B" w14:textId="77777777" w:rsidR="007D534D" w:rsidRDefault="007D534D" w:rsidP="00C65C8A"/>
    <w:p w14:paraId="501BD090" w14:textId="77777777" w:rsidR="007D534D" w:rsidRDefault="007D534D" w:rsidP="00C65C8A"/>
    <w:p w14:paraId="561CFF93" w14:textId="77777777" w:rsidR="007D534D" w:rsidRDefault="007D534D" w:rsidP="00C65C8A"/>
    <w:p w14:paraId="31858D62" w14:textId="77777777" w:rsidR="007D534D" w:rsidRDefault="007D534D" w:rsidP="00C65C8A"/>
    <w:p w14:paraId="6B8DC06A" w14:textId="77777777" w:rsidR="007D534D" w:rsidRDefault="007D534D" w:rsidP="00C65C8A"/>
    <w:p w14:paraId="381B9E37" w14:textId="77777777" w:rsidR="007D534D" w:rsidRDefault="007D534D" w:rsidP="00C65C8A"/>
    <w:p w14:paraId="169179A0" w14:textId="77777777" w:rsidR="007D534D" w:rsidRDefault="007D534D" w:rsidP="00C65C8A"/>
    <w:p w14:paraId="65F3BA33" w14:textId="77777777" w:rsidR="007D534D" w:rsidRDefault="007D534D" w:rsidP="00C65C8A"/>
    <w:p w14:paraId="523B36E1" w14:textId="77777777" w:rsidR="007D534D" w:rsidRDefault="007D534D" w:rsidP="00C65C8A"/>
    <w:p w14:paraId="44B53559" w14:textId="77777777" w:rsidR="007D534D" w:rsidRDefault="007D534D" w:rsidP="00C65C8A"/>
    <w:p w14:paraId="76CC687A" w14:textId="77777777" w:rsidR="007D534D" w:rsidRDefault="007D534D" w:rsidP="00C65C8A"/>
    <w:p w14:paraId="394B39AE" w14:textId="72448197" w:rsidR="00C65C8A" w:rsidRPr="00C65C8A" w:rsidRDefault="000E7D22" w:rsidP="000E7D22">
      <w:pPr>
        <w:spacing w:after="200" w:line="276" w:lineRule="auto"/>
      </w:pPr>
      <w:r>
        <w:br w:type="page"/>
      </w:r>
    </w:p>
    <w:p w14:paraId="15F0A49A" w14:textId="77777777" w:rsidR="00643F75" w:rsidRPr="004D661A" w:rsidRDefault="00643F75" w:rsidP="004D661A">
      <w:pPr>
        <w:rPr>
          <w:b/>
        </w:rPr>
      </w:pPr>
      <w:r w:rsidRPr="004D661A">
        <w:rPr>
          <w:b/>
          <w:lang w:val="id-ID"/>
        </w:rPr>
        <w:lastRenderedPageBreak/>
        <w:t>Soal</w:t>
      </w:r>
    </w:p>
    <w:p w14:paraId="4BE759FF" w14:textId="77777777" w:rsidR="004B47B5" w:rsidRPr="00876A58" w:rsidRDefault="004B47B5" w:rsidP="004B47B5">
      <w:pPr>
        <w:rPr>
          <w:rFonts w:ascii="Arial" w:hAnsi="Arial" w:cs="Arial"/>
          <w:i/>
          <w:sz w:val="16"/>
          <w:lang w:val="id-ID"/>
        </w:rPr>
      </w:pPr>
      <w:r w:rsidRPr="00876A58">
        <w:rPr>
          <w:rFonts w:ascii="Arial" w:hAnsi="Arial" w:cs="Arial"/>
          <w:i/>
          <w:sz w:val="16"/>
          <w:lang w:val="id-ID"/>
        </w:rPr>
        <w:t>Case</w:t>
      </w:r>
    </w:p>
    <w:p w14:paraId="0574725E" w14:textId="77777777" w:rsidR="00737320" w:rsidRPr="00242EDD" w:rsidRDefault="007327A0" w:rsidP="00737320">
      <w:pPr>
        <w:spacing w:line="276" w:lineRule="auto"/>
        <w:jc w:val="center"/>
        <w:rPr>
          <w:rStyle w:val="longtext"/>
          <w:b/>
          <w:sz w:val="28"/>
          <w:szCs w:val="40"/>
          <w:shd w:val="clear" w:color="auto" w:fill="FFFFFF"/>
        </w:rPr>
      </w:pPr>
      <w:proofErr w:type="spellStart"/>
      <w:r>
        <w:rPr>
          <w:rStyle w:val="longtext"/>
          <w:b/>
          <w:sz w:val="28"/>
          <w:szCs w:val="40"/>
          <w:shd w:val="clear" w:color="auto" w:fill="FFFFFF"/>
        </w:rPr>
        <w:t>LOmoCamera</w:t>
      </w:r>
      <w:proofErr w:type="spellEnd"/>
    </w:p>
    <w:p w14:paraId="5F5434BF" w14:textId="77777777" w:rsidR="00737320" w:rsidRDefault="00737320" w:rsidP="00737320">
      <w:pPr>
        <w:spacing w:line="276" w:lineRule="auto"/>
        <w:jc w:val="center"/>
        <w:rPr>
          <w:rStyle w:val="longtext"/>
          <w:b/>
          <w:shd w:val="clear" w:color="auto" w:fill="FFFFFF"/>
        </w:rPr>
      </w:pPr>
    </w:p>
    <w:p w14:paraId="3C7870DC" w14:textId="77777777" w:rsidR="008439B2" w:rsidRPr="003E6D95" w:rsidRDefault="00737320" w:rsidP="00AF7CE3">
      <w:pPr>
        <w:spacing w:line="360" w:lineRule="auto"/>
        <w:jc w:val="both"/>
        <w:rPr>
          <w:i/>
          <w:sz w:val="20"/>
          <w:shd w:val="clear" w:color="auto" w:fill="FFFFFF"/>
        </w:rPr>
      </w:pPr>
      <w:r w:rsidRPr="009008F7">
        <w:rPr>
          <w:rStyle w:val="longtext"/>
          <w:shd w:val="clear" w:color="auto" w:fill="FFFFFF"/>
        </w:rPr>
        <w:tab/>
      </w:r>
      <w:proofErr w:type="spellStart"/>
      <w:r w:rsidR="003E6D95">
        <w:rPr>
          <w:rStyle w:val="longtext"/>
          <w:b/>
          <w:shd w:val="clear" w:color="auto" w:fill="FFFFFF"/>
        </w:rPr>
        <w:t>LOmoCamera</w:t>
      </w:r>
      <w:proofErr w:type="spellEnd"/>
      <w:r w:rsidR="00A564C4">
        <w:rPr>
          <w:rStyle w:val="longtext"/>
          <w:shd w:val="clear" w:color="auto" w:fill="FFFFFF"/>
        </w:rPr>
        <w:t xml:space="preserve"> </w:t>
      </w:r>
      <w:r w:rsidR="00DB48BC">
        <w:rPr>
          <w:rStyle w:val="longtext"/>
          <w:shd w:val="clear" w:color="auto" w:fill="FFFFFF"/>
        </w:rPr>
        <w:t>is a simple application to edit your picture</w:t>
      </w:r>
      <w:r w:rsidR="008A0365">
        <w:rPr>
          <w:rStyle w:val="longtext"/>
          <w:shd w:val="clear" w:color="auto" w:fill="FFFFFF"/>
        </w:rPr>
        <w:t xml:space="preserve"> or video</w:t>
      </w:r>
      <w:r w:rsidR="00DB48BC">
        <w:rPr>
          <w:rStyle w:val="longtext"/>
          <w:shd w:val="clear" w:color="auto" w:fill="FFFFFF"/>
        </w:rPr>
        <w:t>. As s programmer, you are asked to create the application with the following requirements</w:t>
      </w:r>
      <w:r w:rsidR="00E1676F">
        <w:rPr>
          <w:rStyle w:val="longtext"/>
          <w:shd w:val="clear" w:color="auto" w:fill="FFFFFF"/>
        </w:rPr>
        <w:t>:</w:t>
      </w:r>
    </w:p>
    <w:p w14:paraId="738E69DB" w14:textId="77777777" w:rsidR="008439B2" w:rsidRDefault="008439B2" w:rsidP="00AF7CE3">
      <w:pPr>
        <w:pStyle w:val="ListParagraph"/>
        <w:spacing w:line="360" w:lineRule="auto"/>
        <w:ind w:left="0"/>
        <w:jc w:val="both"/>
        <w:rPr>
          <w:b/>
          <w:shd w:val="clear" w:color="auto" w:fill="FFFFFF"/>
        </w:rPr>
      </w:pPr>
    </w:p>
    <w:p w14:paraId="397FF0C4" w14:textId="77777777" w:rsidR="00D34DD8" w:rsidRDefault="00FB3A7B" w:rsidP="00AF7CE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Login Form</w:t>
      </w:r>
    </w:p>
    <w:p w14:paraId="7C4472EE" w14:textId="77777777" w:rsidR="00FB3A7B" w:rsidRDefault="00FB3A7B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68FA0B98" w14:textId="77777777" w:rsidR="00FB3A7B" w:rsidRDefault="00FB3A7B" w:rsidP="00AF7CE3">
      <w:pPr>
        <w:pStyle w:val="ListParagraph"/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Label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Title, Email, Password</w:t>
      </w:r>
      <w:r w:rsidR="00F60EC4">
        <w:rPr>
          <w:shd w:val="clear" w:color="auto" w:fill="FFFFFF"/>
        </w:rPr>
        <w:t>, Error</w:t>
      </w:r>
    </w:p>
    <w:p w14:paraId="5B9BBF3A" w14:textId="77777777" w:rsidR="005217BF" w:rsidRDefault="005217BF" w:rsidP="00AF7CE3">
      <w:pPr>
        <w:pStyle w:val="ListParagraph"/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Text Box</w:t>
      </w:r>
      <w:r>
        <w:rPr>
          <w:shd w:val="clear" w:color="auto" w:fill="FFFFFF"/>
        </w:rPr>
        <w:tab/>
        <w:t>: Email, Password</w:t>
      </w:r>
    </w:p>
    <w:p w14:paraId="0103FB53" w14:textId="77777777" w:rsidR="00773054" w:rsidRDefault="00773054" w:rsidP="00AF7CE3">
      <w:pPr>
        <w:pStyle w:val="ListParagraph"/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Login</w:t>
      </w:r>
    </w:p>
    <w:p w14:paraId="10CD5E2C" w14:textId="77777777" w:rsidR="00773054" w:rsidRDefault="00773054" w:rsidP="00AF7CE3">
      <w:pPr>
        <w:pStyle w:val="ListParagraph"/>
        <w:numPr>
          <w:ilvl w:val="0"/>
          <w:numId w:val="8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Link</w:t>
      </w:r>
      <w:r w:rsidR="004B04A6">
        <w:rPr>
          <w:shd w:val="clear" w:color="auto" w:fill="FFFFFF"/>
        </w:rPr>
        <w:t xml:space="preserve"> </w:t>
      </w:r>
      <w:r>
        <w:rPr>
          <w:shd w:val="clear" w:color="auto" w:fill="FFFFFF"/>
        </w:rPr>
        <w:t>Label</w:t>
      </w:r>
      <w:r>
        <w:rPr>
          <w:shd w:val="clear" w:color="auto" w:fill="FFFFFF"/>
        </w:rPr>
        <w:tab/>
        <w:t xml:space="preserve">: </w:t>
      </w:r>
      <w:r w:rsidR="003C0547">
        <w:rPr>
          <w:shd w:val="clear" w:color="auto" w:fill="FFFFFF"/>
        </w:rPr>
        <w:t>Register</w:t>
      </w:r>
    </w:p>
    <w:p w14:paraId="31A2683F" w14:textId="77777777" w:rsidR="00DD52C3" w:rsidRDefault="00DD52C3" w:rsidP="00AF7CE3">
      <w:pPr>
        <w:pStyle w:val="ListParagraph"/>
        <w:spacing w:line="360" w:lineRule="auto"/>
        <w:ind w:left="1440"/>
        <w:jc w:val="both"/>
        <w:rPr>
          <w:shd w:val="clear" w:color="auto" w:fill="FFFFFF"/>
        </w:rPr>
      </w:pPr>
    </w:p>
    <w:p w14:paraId="3E8608F3" w14:textId="77777777" w:rsidR="00DD52C3" w:rsidRDefault="00DD52C3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Descriptions:</w:t>
      </w:r>
    </w:p>
    <w:p w14:paraId="37121C1F" w14:textId="075E98ED" w:rsidR="002D61E9" w:rsidRPr="003E0F7E" w:rsidRDefault="002D61E9" w:rsidP="00AF7CE3">
      <w:pPr>
        <w:pStyle w:val="ListParagraph"/>
        <w:numPr>
          <w:ilvl w:val="0"/>
          <w:numId w:val="17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Register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Link Label</w:t>
      </w:r>
      <w:r w:rsidR="00B35EAB"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="00B35EAB" w:rsidRPr="003E0F7E">
        <w:rPr>
          <w:shd w:val="clear" w:color="auto" w:fill="FFFFFF"/>
        </w:rPr>
        <w:t xml:space="preserve"> will </w:t>
      </w:r>
      <w:r w:rsidR="00B35EAB" w:rsidRPr="003E0F7E">
        <w:rPr>
          <w:b/>
          <w:shd w:val="clear" w:color="auto" w:fill="FFFFFF"/>
        </w:rPr>
        <w:t>go</w:t>
      </w:r>
      <w:r w:rsidR="00B35EAB" w:rsidRPr="003E0F7E">
        <w:rPr>
          <w:shd w:val="clear" w:color="auto" w:fill="FFFFFF"/>
        </w:rPr>
        <w:t xml:space="preserve"> to </w:t>
      </w:r>
      <w:r w:rsidR="00B35EAB" w:rsidRPr="003E0F7E">
        <w:rPr>
          <w:b/>
          <w:shd w:val="clear" w:color="auto" w:fill="FFFFFF"/>
        </w:rPr>
        <w:t>Register Form</w:t>
      </w:r>
    </w:p>
    <w:p w14:paraId="4CCD9825" w14:textId="29EC9BFC" w:rsidR="00DD52C3" w:rsidRPr="003E0F7E" w:rsidRDefault="00B9752E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Login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065296D7" w14:textId="77777777" w:rsidR="00B9752E" w:rsidRPr="003E0F7E" w:rsidRDefault="00B9752E" w:rsidP="00AF7CE3">
      <w:pPr>
        <w:pStyle w:val="ListParagraph"/>
        <w:numPr>
          <w:ilvl w:val="0"/>
          <w:numId w:val="10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 xml:space="preserve">Validate </w:t>
      </w:r>
      <w:r w:rsidRPr="003E0F7E">
        <w:rPr>
          <w:b/>
          <w:shd w:val="clear" w:color="auto" w:fill="FFFFFF"/>
        </w:rPr>
        <w:t>email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password</w:t>
      </w:r>
      <w:r w:rsidRPr="003E0F7E">
        <w:rPr>
          <w:shd w:val="clear" w:color="auto" w:fill="FFFFFF"/>
        </w:rPr>
        <w:t xml:space="preserve"> must be </w:t>
      </w:r>
      <w:r w:rsidRPr="003E0F7E">
        <w:rPr>
          <w:b/>
          <w:shd w:val="clear" w:color="auto" w:fill="FFFFFF"/>
        </w:rPr>
        <w:t>same</w:t>
      </w:r>
      <w:r w:rsidRPr="003E0F7E">
        <w:rPr>
          <w:shd w:val="clear" w:color="auto" w:fill="FFFFFF"/>
        </w:rPr>
        <w:t xml:space="preserve"> with the </w:t>
      </w:r>
      <w:r w:rsidRPr="003E0F7E">
        <w:rPr>
          <w:b/>
          <w:shd w:val="clear" w:color="auto" w:fill="FFFFFF"/>
        </w:rPr>
        <w:t xml:space="preserve">registered email </w:t>
      </w:r>
      <w:r w:rsidRPr="003E0F7E">
        <w:rPr>
          <w:shd w:val="clear" w:color="auto" w:fill="FFFFFF"/>
        </w:rPr>
        <w:t>and</w:t>
      </w:r>
      <w:r w:rsidRPr="003E0F7E">
        <w:rPr>
          <w:b/>
          <w:shd w:val="clear" w:color="auto" w:fill="FFFFFF"/>
        </w:rPr>
        <w:t xml:space="preserve"> password</w:t>
      </w:r>
      <w:r w:rsidR="00F01074" w:rsidRPr="003E0F7E">
        <w:rPr>
          <w:b/>
          <w:shd w:val="clear" w:color="auto" w:fill="FFFFFF"/>
        </w:rPr>
        <w:t xml:space="preserve"> (case sensitive)</w:t>
      </w:r>
      <w:r w:rsidR="00F01074" w:rsidRPr="003E0F7E">
        <w:rPr>
          <w:shd w:val="clear" w:color="auto" w:fill="FFFFFF"/>
        </w:rPr>
        <w:t>.</w:t>
      </w:r>
    </w:p>
    <w:p w14:paraId="29716FF4" w14:textId="13284204" w:rsidR="00F60EC4" w:rsidRPr="003E0F7E" w:rsidRDefault="00F60EC4" w:rsidP="00AF7CE3">
      <w:pPr>
        <w:pStyle w:val="ListParagraph"/>
        <w:numPr>
          <w:ilvl w:val="0"/>
          <w:numId w:val="10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inputs incorrect data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show er</w:t>
      </w:r>
      <w:r w:rsidR="007A09A3" w:rsidRPr="003E0F7E">
        <w:rPr>
          <w:b/>
          <w:shd w:val="clear" w:color="auto" w:fill="FFFFFF"/>
        </w:rPr>
        <w:t>ror message</w:t>
      </w:r>
      <w:r w:rsidR="007A09A3" w:rsidRPr="003E0F7E">
        <w:rPr>
          <w:shd w:val="clear" w:color="auto" w:fill="FFFFFF"/>
        </w:rPr>
        <w:t>.</w:t>
      </w:r>
    </w:p>
    <w:p w14:paraId="7FE09FCE" w14:textId="6D5A5F53" w:rsidR="00734389" w:rsidRDefault="005C78BB" w:rsidP="00AF7CE3">
      <w:pPr>
        <w:pStyle w:val="ListParagraph"/>
        <w:numPr>
          <w:ilvl w:val="0"/>
          <w:numId w:val="10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inputs correct data</w:t>
      </w:r>
      <w:r>
        <w:rPr>
          <w:shd w:val="clear" w:color="auto" w:fill="FFFFFF"/>
        </w:rPr>
        <w:t xml:space="preserve">, </w:t>
      </w:r>
      <w:r>
        <w:rPr>
          <w:b/>
          <w:shd w:val="clear" w:color="auto" w:fill="FFFFFF"/>
        </w:rPr>
        <w:t xml:space="preserve">go </w:t>
      </w:r>
      <w:r>
        <w:rPr>
          <w:shd w:val="clear" w:color="auto" w:fill="FFFFFF"/>
        </w:rPr>
        <w:t>to</w:t>
      </w:r>
      <w:r>
        <w:rPr>
          <w:b/>
          <w:shd w:val="clear" w:color="auto" w:fill="FFFFFF"/>
        </w:rPr>
        <w:t xml:space="preserve"> Menu Form</w:t>
      </w:r>
      <w:r w:rsidR="00B27DA8">
        <w:rPr>
          <w:shd w:val="clear" w:color="auto" w:fill="FFFFFF"/>
        </w:rPr>
        <w:t>.</w:t>
      </w:r>
    </w:p>
    <w:p w14:paraId="675F9C91" w14:textId="77777777" w:rsidR="00734389" w:rsidRPr="00734389" w:rsidRDefault="00734389" w:rsidP="00AF7CE3">
      <w:pPr>
        <w:pStyle w:val="ListParagraph"/>
        <w:spacing w:line="360" w:lineRule="auto"/>
        <w:ind w:left="1800"/>
        <w:jc w:val="both"/>
        <w:rPr>
          <w:shd w:val="clear" w:color="auto" w:fill="FFFFFF"/>
        </w:rPr>
      </w:pPr>
    </w:p>
    <w:p w14:paraId="5A0654E5" w14:textId="77777777" w:rsidR="00242E30" w:rsidRDefault="00242E30" w:rsidP="00AF7CE3">
      <w:pPr>
        <w:spacing w:line="360" w:lineRule="auto"/>
        <w:jc w:val="center"/>
        <w:rPr>
          <w:shd w:val="clear" w:color="auto" w:fill="FFFFFF"/>
        </w:rPr>
      </w:pPr>
      <w:r w:rsidRPr="00242E30">
        <w:rPr>
          <w:noProof/>
          <w:bdr w:val="single" w:sz="4" w:space="0" w:color="auto"/>
          <w:lang w:eastAsia="en-US"/>
        </w:rPr>
        <w:drawing>
          <wp:inline distT="0" distB="0" distL="0" distR="0" wp14:anchorId="597EC9CF" wp14:editId="274E9346">
            <wp:extent cx="3981450" cy="2686202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697" cy="2687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3B673" w14:textId="77777777" w:rsidR="00741F25" w:rsidRDefault="00CA261A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1. Login Form</w:t>
      </w:r>
    </w:p>
    <w:p w14:paraId="03AB2AC7" w14:textId="77777777" w:rsidR="00734389" w:rsidRPr="0086254B" w:rsidRDefault="00734389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5894D554" w14:textId="77777777" w:rsidR="00E95448" w:rsidRDefault="00242E30" w:rsidP="00AF7CE3">
      <w:pPr>
        <w:spacing w:line="360" w:lineRule="auto"/>
        <w:jc w:val="center"/>
        <w:rPr>
          <w:shd w:val="clear" w:color="auto" w:fill="FFFFFF"/>
        </w:rPr>
      </w:pPr>
      <w:r w:rsidRPr="0086254B">
        <w:rPr>
          <w:noProof/>
          <w:bdr w:val="single" w:sz="4" w:space="0" w:color="auto"/>
          <w:lang w:eastAsia="en-US"/>
        </w:rPr>
        <w:drawing>
          <wp:inline distT="0" distB="0" distL="0" distR="0" wp14:anchorId="52E6A6DB" wp14:editId="1691E6DA">
            <wp:extent cx="3968465" cy="268605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465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8EAD4" w14:textId="5DBD62C5" w:rsidR="0086254B" w:rsidRPr="0086254B" w:rsidRDefault="0086254B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</w:t>
      </w:r>
      <w:r w:rsidR="00873C96">
        <w:rPr>
          <w:sz w:val="20"/>
          <w:szCs w:val="20"/>
          <w:shd w:val="clear" w:color="auto" w:fill="FFFFFF"/>
        </w:rPr>
        <w:t>ig</w:t>
      </w:r>
      <w:r>
        <w:rPr>
          <w:sz w:val="20"/>
          <w:szCs w:val="20"/>
          <w:shd w:val="clear" w:color="auto" w:fill="FFFFFF"/>
        </w:rPr>
        <w:t>ure 2. Login Form with error</w:t>
      </w:r>
    </w:p>
    <w:p w14:paraId="16E5B5C3" w14:textId="77777777" w:rsidR="00D34DD8" w:rsidRDefault="00D34DD8" w:rsidP="00AF7CE3">
      <w:pPr>
        <w:pStyle w:val="ListParagraph"/>
        <w:spacing w:line="360" w:lineRule="auto"/>
        <w:ind w:left="0"/>
        <w:jc w:val="both"/>
        <w:rPr>
          <w:b/>
          <w:shd w:val="clear" w:color="auto" w:fill="FFFFFF"/>
        </w:rPr>
      </w:pPr>
    </w:p>
    <w:p w14:paraId="057ABF27" w14:textId="77777777" w:rsidR="00987573" w:rsidRDefault="00596DEB" w:rsidP="00AF7CE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Register Form</w:t>
      </w:r>
    </w:p>
    <w:p w14:paraId="5103EF51" w14:textId="77777777" w:rsidR="00596DEB" w:rsidRDefault="00596DEB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1F00E074" w14:textId="77777777" w:rsidR="00596DEB" w:rsidRDefault="00596DEB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Label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Title, Email, Password, Confirm Password, Full Name, Gender</w:t>
      </w:r>
      <w:r w:rsidR="00D70FB8">
        <w:rPr>
          <w:shd w:val="clear" w:color="auto" w:fill="FFFFFF"/>
        </w:rPr>
        <w:t>, Error</w:t>
      </w:r>
    </w:p>
    <w:p w14:paraId="7FAF7670" w14:textId="77777777" w:rsidR="0013144A" w:rsidRDefault="0013144A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Text Box</w:t>
      </w:r>
      <w:r>
        <w:rPr>
          <w:shd w:val="clear" w:color="auto" w:fill="FFFFFF"/>
        </w:rPr>
        <w:tab/>
        <w:t>: Email, Password, Confirm Password, Full Name</w:t>
      </w:r>
    </w:p>
    <w:p w14:paraId="095F9EA7" w14:textId="77777777" w:rsidR="0013144A" w:rsidRDefault="0013144A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Radio Button</w:t>
      </w:r>
      <w:r>
        <w:rPr>
          <w:shd w:val="clear" w:color="auto" w:fill="FFFFFF"/>
        </w:rPr>
        <w:tab/>
        <w:t>: Male, Female</w:t>
      </w:r>
    </w:p>
    <w:p w14:paraId="345618CD" w14:textId="77777777" w:rsidR="0013144A" w:rsidRDefault="0013144A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Check Box</w:t>
      </w:r>
      <w:r>
        <w:rPr>
          <w:shd w:val="clear" w:color="auto" w:fill="FFFFFF"/>
        </w:rPr>
        <w:tab/>
        <w:t>: Agreement</w:t>
      </w:r>
    </w:p>
    <w:p w14:paraId="660249C9" w14:textId="77777777" w:rsidR="006A7E29" w:rsidRDefault="006A7E29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Register</w:t>
      </w:r>
    </w:p>
    <w:p w14:paraId="00D591A5" w14:textId="77777777" w:rsidR="00596DEB" w:rsidRDefault="006A7E29" w:rsidP="00AF7CE3">
      <w:pPr>
        <w:pStyle w:val="ListParagraph"/>
        <w:numPr>
          <w:ilvl w:val="0"/>
          <w:numId w:val="9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Link Label</w:t>
      </w:r>
      <w:r>
        <w:rPr>
          <w:shd w:val="clear" w:color="auto" w:fill="FFFFFF"/>
        </w:rPr>
        <w:tab/>
        <w:t>: Login</w:t>
      </w:r>
    </w:p>
    <w:p w14:paraId="1C411074" w14:textId="77777777" w:rsidR="00932664" w:rsidRPr="00932664" w:rsidRDefault="00932664" w:rsidP="00AF7CE3">
      <w:pPr>
        <w:pStyle w:val="ListParagraph"/>
        <w:spacing w:line="360" w:lineRule="auto"/>
        <w:ind w:left="1440"/>
        <w:jc w:val="both"/>
        <w:rPr>
          <w:shd w:val="clear" w:color="auto" w:fill="FFFFFF"/>
        </w:rPr>
      </w:pPr>
    </w:p>
    <w:p w14:paraId="0720FDC0" w14:textId="77777777" w:rsidR="00AA48B3" w:rsidRPr="003E0F7E" w:rsidRDefault="00AA48B3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Descriptions:</w:t>
      </w:r>
    </w:p>
    <w:p w14:paraId="17B351EE" w14:textId="3969B888" w:rsidR="00032E03" w:rsidRPr="003E0F7E" w:rsidRDefault="00032E03" w:rsidP="00AF7CE3">
      <w:pPr>
        <w:pStyle w:val="ListParagraph"/>
        <w:numPr>
          <w:ilvl w:val="0"/>
          <w:numId w:val="18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Login Link Label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 </w:t>
      </w:r>
      <w:r w:rsidRPr="003E0F7E">
        <w:rPr>
          <w:b/>
          <w:shd w:val="clear" w:color="auto" w:fill="FFFFFF"/>
        </w:rPr>
        <w:t>go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Login Form</w:t>
      </w:r>
    </w:p>
    <w:p w14:paraId="555AE8DF" w14:textId="5FB5E95F" w:rsidR="00AA48B3" w:rsidRPr="003E0F7E" w:rsidRDefault="00932664" w:rsidP="00AF7CE3">
      <w:pPr>
        <w:pStyle w:val="ListParagraph"/>
        <w:numPr>
          <w:ilvl w:val="0"/>
          <w:numId w:val="12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Register Button</w:t>
      </w:r>
      <w:r w:rsidR="00744158" w:rsidRPr="003E0F7E">
        <w:rPr>
          <w:shd w:val="clear" w:color="auto" w:fill="FFFFFF"/>
        </w:rPr>
        <w:t>, then the application</w:t>
      </w:r>
      <w:r w:rsidR="007F6DC6" w:rsidRPr="003E0F7E">
        <w:rPr>
          <w:shd w:val="clear" w:color="auto" w:fill="FFFFFF"/>
        </w:rPr>
        <w:t xml:space="preserve"> will:</w:t>
      </w:r>
    </w:p>
    <w:p w14:paraId="1BA48732" w14:textId="77777777" w:rsidR="007F6DC6" w:rsidRPr="003E0F7E" w:rsidRDefault="007F6DC6" w:rsidP="00AF7CE3">
      <w:pPr>
        <w:pStyle w:val="ListParagraph"/>
        <w:numPr>
          <w:ilvl w:val="0"/>
          <w:numId w:val="13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Validate </w:t>
      </w:r>
      <w:r w:rsidRPr="003E0F7E">
        <w:rPr>
          <w:b/>
          <w:shd w:val="clear" w:color="auto" w:fill="FFFFFF"/>
        </w:rPr>
        <w:t>email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password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confirm password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full name</w:t>
      </w:r>
      <w:r w:rsidRPr="003E0F7E">
        <w:rPr>
          <w:shd w:val="clear" w:color="auto" w:fill="FFFFFF"/>
        </w:rPr>
        <w:t xml:space="preserve"> must be </w:t>
      </w:r>
      <w:r w:rsidRPr="003E0F7E">
        <w:rPr>
          <w:b/>
          <w:shd w:val="clear" w:color="auto" w:fill="FFFFFF"/>
        </w:rPr>
        <w:t>filled</w:t>
      </w:r>
      <w:r w:rsidRPr="003E0F7E">
        <w:rPr>
          <w:shd w:val="clear" w:color="auto" w:fill="FFFFFF"/>
        </w:rPr>
        <w:t>.</w:t>
      </w:r>
    </w:p>
    <w:p w14:paraId="11E35299" w14:textId="77777777" w:rsidR="00EE2C83" w:rsidRPr="003E0F7E" w:rsidRDefault="00EE2C83" w:rsidP="00AF7CE3">
      <w:pPr>
        <w:pStyle w:val="ListParagraph"/>
        <w:numPr>
          <w:ilvl w:val="0"/>
          <w:numId w:val="13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Validate </w:t>
      </w:r>
      <w:r w:rsidRPr="003E0F7E">
        <w:rPr>
          <w:b/>
          <w:shd w:val="clear" w:color="auto" w:fill="FFFFFF"/>
        </w:rPr>
        <w:t>gender</w:t>
      </w:r>
      <w:r w:rsidRPr="003E0F7E">
        <w:rPr>
          <w:shd w:val="clear" w:color="auto" w:fill="FFFFFF"/>
        </w:rPr>
        <w:t xml:space="preserve"> must be </w:t>
      </w:r>
      <w:r w:rsidRPr="003E0F7E">
        <w:rPr>
          <w:b/>
          <w:shd w:val="clear" w:color="auto" w:fill="FFFFFF"/>
        </w:rPr>
        <w:t>chosen</w:t>
      </w:r>
      <w:r w:rsidRPr="003E0F7E">
        <w:rPr>
          <w:shd w:val="clear" w:color="auto" w:fill="FFFFFF"/>
        </w:rPr>
        <w:t>.</w:t>
      </w:r>
    </w:p>
    <w:p w14:paraId="58E46B5B" w14:textId="77777777" w:rsidR="00E033A9" w:rsidRPr="003E0F7E" w:rsidRDefault="00E033A9" w:rsidP="00AF7CE3">
      <w:pPr>
        <w:pStyle w:val="ListParagraph"/>
        <w:numPr>
          <w:ilvl w:val="0"/>
          <w:numId w:val="13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Validate </w:t>
      </w:r>
      <w:r w:rsidRPr="003E0F7E">
        <w:rPr>
          <w:b/>
          <w:shd w:val="clear" w:color="auto" w:fill="FFFFFF"/>
        </w:rPr>
        <w:t>agreement</w:t>
      </w:r>
      <w:r w:rsidRPr="003E0F7E">
        <w:rPr>
          <w:shd w:val="clear" w:color="auto" w:fill="FFFFFF"/>
        </w:rPr>
        <w:t xml:space="preserve"> must be </w:t>
      </w:r>
      <w:r w:rsidRPr="003E0F7E">
        <w:rPr>
          <w:b/>
          <w:shd w:val="clear" w:color="auto" w:fill="FFFFFF"/>
        </w:rPr>
        <w:t>checked</w:t>
      </w:r>
      <w:r w:rsidRPr="003E0F7E">
        <w:rPr>
          <w:shd w:val="clear" w:color="auto" w:fill="FFFFFF"/>
        </w:rPr>
        <w:t>.</w:t>
      </w:r>
    </w:p>
    <w:p w14:paraId="4DF76F9A" w14:textId="77777777" w:rsidR="007B268A" w:rsidRPr="003E0F7E" w:rsidRDefault="007B268A" w:rsidP="00AF7CE3">
      <w:pPr>
        <w:pStyle w:val="ListParagraph"/>
        <w:numPr>
          <w:ilvl w:val="0"/>
          <w:numId w:val="13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Validate </w:t>
      </w:r>
      <w:r w:rsidRPr="003E0F7E">
        <w:rPr>
          <w:b/>
          <w:shd w:val="clear" w:color="auto" w:fill="FFFFFF"/>
        </w:rPr>
        <w:t>email</w:t>
      </w:r>
      <w:r w:rsidRPr="003E0F7E">
        <w:rPr>
          <w:shd w:val="clear" w:color="auto" w:fill="FFFFFF"/>
        </w:rPr>
        <w:t xml:space="preserve"> must be following conditions:</w:t>
      </w:r>
    </w:p>
    <w:p w14:paraId="28815637" w14:textId="77777777" w:rsidR="007B268A" w:rsidRPr="003E0F7E" w:rsidRDefault="00554DD0" w:rsidP="00AF7CE3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Email length must be </w:t>
      </w:r>
      <w:r w:rsidRPr="003E0F7E">
        <w:rPr>
          <w:b/>
          <w:shd w:val="clear" w:color="auto" w:fill="FFFFFF"/>
        </w:rPr>
        <w:t>more than 10</w:t>
      </w:r>
    </w:p>
    <w:p w14:paraId="04D54BB5" w14:textId="77777777" w:rsidR="00554DD0" w:rsidRPr="003E0F7E" w:rsidRDefault="00554DD0" w:rsidP="00AF7CE3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Email must </w:t>
      </w:r>
      <w:r w:rsidRPr="003E0F7E">
        <w:rPr>
          <w:b/>
          <w:shd w:val="clear" w:color="auto" w:fill="FFFFFF"/>
        </w:rPr>
        <w:t>contain</w:t>
      </w:r>
      <w:r w:rsidRPr="003E0F7E">
        <w:rPr>
          <w:shd w:val="clear" w:color="auto" w:fill="FFFFFF"/>
        </w:rPr>
        <w:t xml:space="preserve"> ‘</w:t>
      </w:r>
      <w:r w:rsidRPr="003E0F7E">
        <w:rPr>
          <w:b/>
          <w:shd w:val="clear" w:color="auto" w:fill="FFFFFF"/>
        </w:rPr>
        <w:t>@</w:t>
      </w:r>
      <w:r w:rsidRPr="003E0F7E">
        <w:rPr>
          <w:shd w:val="clear" w:color="auto" w:fill="FFFFFF"/>
        </w:rPr>
        <w:t>’</w:t>
      </w:r>
      <w:r w:rsidRPr="003E0F7E">
        <w:rPr>
          <w:b/>
          <w:shd w:val="clear" w:color="auto" w:fill="FFFFFF"/>
        </w:rPr>
        <w:t xml:space="preserve"> </w:t>
      </w:r>
      <w:r w:rsidRPr="003E0F7E">
        <w:rPr>
          <w:shd w:val="clear" w:color="auto" w:fill="FFFFFF"/>
        </w:rPr>
        <w:t>character</w:t>
      </w:r>
    </w:p>
    <w:p w14:paraId="05C61C6C" w14:textId="77777777" w:rsidR="00554DD0" w:rsidRPr="003E0F7E" w:rsidRDefault="00554DD0" w:rsidP="00AF7CE3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Email</w:t>
      </w:r>
      <w:r w:rsidR="009D58FF" w:rsidRPr="003E0F7E">
        <w:rPr>
          <w:shd w:val="clear" w:color="auto" w:fill="FFFFFF"/>
        </w:rPr>
        <w:t xml:space="preserve"> must </w:t>
      </w:r>
      <w:r w:rsidR="009D58FF" w:rsidRPr="003E0F7E">
        <w:rPr>
          <w:b/>
          <w:shd w:val="clear" w:color="auto" w:fill="FFFFFF"/>
        </w:rPr>
        <w:t>not start</w:t>
      </w:r>
      <w:r w:rsidR="009D58FF" w:rsidRPr="003E0F7E">
        <w:rPr>
          <w:shd w:val="clear" w:color="auto" w:fill="FFFFFF"/>
        </w:rPr>
        <w:t xml:space="preserve"> with ‘</w:t>
      </w:r>
      <w:r w:rsidR="009D58FF" w:rsidRPr="003E0F7E">
        <w:rPr>
          <w:b/>
          <w:shd w:val="clear" w:color="auto" w:fill="FFFFFF"/>
        </w:rPr>
        <w:t>@</w:t>
      </w:r>
      <w:r w:rsidR="009D58FF" w:rsidRPr="003E0F7E">
        <w:rPr>
          <w:shd w:val="clear" w:color="auto" w:fill="FFFFFF"/>
        </w:rPr>
        <w:t>’ or ‘</w:t>
      </w:r>
      <w:r w:rsidR="009D58FF" w:rsidRPr="003E0F7E">
        <w:rPr>
          <w:b/>
          <w:shd w:val="clear" w:color="auto" w:fill="FFFFFF"/>
        </w:rPr>
        <w:t>.</w:t>
      </w:r>
      <w:r w:rsidR="009D58FF" w:rsidRPr="003E0F7E">
        <w:rPr>
          <w:shd w:val="clear" w:color="auto" w:fill="FFFFFF"/>
        </w:rPr>
        <w:t xml:space="preserve">’ </w:t>
      </w:r>
      <w:r w:rsidR="00BE4415" w:rsidRPr="003E0F7E">
        <w:rPr>
          <w:shd w:val="clear" w:color="auto" w:fill="FFFFFF"/>
        </w:rPr>
        <w:t>C</w:t>
      </w:r>
      <w:r w:rsidR="009D58FF" w:rsidRPr="003E0F7E">
        <w:rPr>
          <w:shd w:val="clear" w:color="auto" w:fill="FFFFFF"/>
        </w:rPr>
        <w:t>haracter</w:t>
      </w:r>
    </w:p>
    <w:p w14:paraId="1C3D2185" w14:textId="77777777" w:rsidR="00BE4415" w:rsidRPr="003E0F7E" w:rsidRDefault="00BE4415" w:rsidP="00AF7CE3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lastRenderedPageBreak/>
        <w:t xml:space="preserve">Email must </w:t>
      </w:r>
      <w:r w:rsidRPr="003E0F7E">
        <w:rPr>
          <w:b/>
          <w:shd w:val="clear" w:color="auto" w:fill="FFFFFF"/>
        </w:rPr>
        <w:t>end</w:t>
      </w:r>
      <w:r w:rsidRPr="003E0F7E">
        <w:rPr>
          <w:shd w:val="clear" w:color="auto" w:fill="FFFFFF"/>
        </w:rPr>
        <w:t xml:space="preserve"> with “</w:t>
      </w:r>
      <w:r w:rsidRPr="003E0F7E">
        <w:rPr>
          <w:b/>
          <w:shd w:val="clear" w:color="auto" w:fill="FFFFFF"/>
        </w:rPr>
        <w:t>yahoo.com</w:t>
      </w:r>
      <w:r w:rsidRPr="003E0F7E">
        <w:rPr>
          <w:shd w:val="clear" w:color="auto" w:fill="FFFFFF"/>
        </w:rPr>
        <w:t>” or “</w:t>
      </w:r>
      <w:r w:rsidRPr="003E0F7E">
        <w:rPr>
          <w:b/>
          <w:shd w:val="clear" w:color="auto" w:fill="FFFFFF"/>
        </w:rPr>
        <w:t>gmail.com</w:t>
      </w:r>
      <w:r w:rsidRPr="003E0F7E">
        <w:rPr>
          <w:shd w:val="clear" w:color="auto" w:fill="FFFFFF"/>
        </w:rPr>
        <w:t>”</w:t>
      </w:r>
    </w:p>
    <w:p w14:paraId="703BAD53" w14:textId="77777777" w:rsidR="00BE4415" w:rsidRPr="003E0F7E" w:rsidRDefault="00BE4415" w:rsidP="00AF7CE3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Example:</w:t>
      </w:r>
    </w:p>
    <w:p w14:paraId="3C754A54" w14:textId="77777777" w:rsidR="00BE4415" w:rsidRPr="003E0F7E" w:rsidRDefault="00BE4415" w:rsidP="00AF7CE3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Correct</w:t>
      </w:r>
      <w:r w:rsidRPr="003E0F7E">
        <w:rPr>
          <w:shd w:val="clear" w:color="auto" w:fill="FFFFFF"/>
        </w:rPr>
        <w:tab/>
        <w:t xml:space="preserve">: </w:t>
      </w:r>
      <w:r w:rsidRPr="003E0F7E">
        <w:rPr>
          <w:b/>
          <w:shd w:val="clear" w:color="auto" w:fill="FFFFFF"/>
        </w:rPr>
        <w:t>lukito@yahoo.com</w:t>
      </w:r>
    </w:p>
    <w:p w14:paraId="7AB1580C" w14:textId="77777777" w:rsidR="00596DEB" w:rsidRPr="003E0F7E" w:rsidRDefault="00BE4415" w:rsidP="00AF7CE3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Incorrect</w:t>
      </w:r>
      <w:r w:rsidRPr="003E0F7E">
        <w:rPr>
          <w:shd w:val="clear" w:color="auto" w:fill="FFFFFF"/>
        </w:rPr>
        <w:tab/>
        <w:t xml:space="preserve">: </w:t>
      </w:r>
      <w:r w:rsidRPr="003E0F7E">
        <w:rPr>
          <w:b/>
          <w:shd w:val="clear" w:color="auto" w:fill="FFFFFF"/>
        </w:rPr>
        <w:t>@yahoo.com</w:t>
      </w:r>
    </w:p>
    <w:p w14:paraId="008BB4E8" w14:textId="77777777" w:rsidR="00BE4415" w:rsidRPr="003E0F7E" w:rsidRDefault="00BE4415" w:rsidP="00AF7CE3">
      <w:pPr>
        <w:pStyle w:val="ListParagraph"/>
        <w:spacing w:line="360" w:lineRule="auto"/>
        <w:ind w:left="3600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: </w:t>
      </w:r>
      <w:r w:rsidRPr="003E0F7E">
        <w:rPr>
          <w:b/>
          <w:shd w:val="clear" w:color="auto" w:fill="FFFFFF"/>
        </w:rPr>
        <w:t>lukito@a.com</w:t>
      </w:r>
    </w:p>
    <w:p w14:paraId="0AA7D52B" w14:textId="77777777" w:rsidR="00BE4415" w:rsidRPr="003E0F7E" w:rsidRDefault="00BE4415" w:rsidP="00AF7CE3">
      <w:pPr>
        <w:pStyle w:val="ListParagraph"/>
        <w:spacing w:line="360" w:lineRule="auto"/>
        <w:ind w:left="3600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: </w:t>
      </w:r>
      <w:r w:rsidRPr="003E0F7E">
        <w:rPr>
          <w:b/>
          <w:shd w:val="clear" w:color="auto" w:fill="FFFFFF"/>
        </w:rPr>
        <w:t>lukitoyahoo.com</w:t>
      </w:r>
    </w:p>
    <w:p w14:paraId="63A97E87" w14:textId="77777777" w:rsidR="00BE4415" w:rsidRPr="003E0F7E" w:rsidRDefault="00BE4415" w:rsidP="00AF7CE3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Validate</w:t>
      </w:r>
      <w:r w:rsidR="00C37A08" w:rsidRPr="003E0F7E">
        <w:rPr>
          <w:shd w:val="clear" w:color="auto" w:fill="FFFFFF"/>
        </w:rPr>
        <w:t xml:space="preserve"> </w:t>
      </w:r>
      <w:r w:rsidR="00C37A08" w:rsidRPr="003E0F7E">
        <w:rPr>
          <w:b/>
          <w:shd w:val="clear" w:color="auto" w:fill="FFFFFF"/>
        </w:rPr>
        <w:t>confirm password</w:t>
      </w:r>
      <w:r w:rsidR="00C37A08" w:rsidRPr="003E0F7E">
        <w:rPr>
          <w:shd w:val="clear" w:color="auto" w:fill="FFFFFF"/>
        </w:rPr>
        <w:t xml:space="preserve"> must </w:t>
      </w:r>
      <w:r w:rsidR="00C37A08" w:rsidRPr="003E0F7E">
        <w:rPr>
          <w:b/>
          <w:shd w:val="clear" w:color="auto" w:fill="FFFFFF"/>
        </w:rPr>
        <w:t>same</w:t>
      </w:r>
      <w:r w:rsidR="00C37A08" w:rsidRPr="003E0F7E">
        <w:rPr>
          <w:shd w:val="clear" w:color="auto" w:fill="FFFFFF"/>
        </w:rPr>
        <w:t xml:space="preserve"> with </w:t>
      </w:r>
      <w:r w:rsidR="00C37A08" w:rsidRPr="003E0F7E">
        <w:rPr>
          <w:b/>
          <w:shd w:val="clear" w:color="auto" w:fill="FFFFFF"/>
        </w:rPr>
        <w:t>password</w:t>
      </w:r>
    </w:p>
    <w:p w14:paraId="7867F750" w14:textId="450B067A" w:rsidR="00C37A08" w:rsidRPr="003E0F7E" w:rsidRDefault="00FF2448" w:rsidP="00AF7CE3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="00C37A08" w:rsidRPr="003E0F7E">
        <w:rPr>
          <w:shd w:val="clear" w:color="auto" w:fill="FFFFFF"/>
        </w:rPr>
        <w:t xml:space="preserve"> </w:t>
      </w:r>
      <w:r w:rsidR="00C37A08" w:rsidRPr="003E0F7E">
        <w:rPr>
          <w:b/>
          <w:shd w:val="clear" w:color="auto" w:fill="FFFFFF"/>
        </w:rPr>
        <w:t>inputs incorrect data, show error message</w:t>
      </w:r>
      <w:r w:rsidR="00C37A08" w:rsidRPr="003E0F7E">
        <w:rPr>
          <w:shd w:val="clear" w:color="auto" w:fill="FFFFFF"/>
        </w:rPr>
        <w:t>.</w:t>
      </w:r>
    </w:p>
    <w:p w14:paraId="4787C0BB" w14:textId="675EA83F" w:rsidR="00FF2448" w:rsidRDefault="00FF2448" w:rsidP="00AF7CE3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inputs correct data, show success</w:t>
      </w:r>
      <w:r>
        <w:rPr>
          <w:b/>
          <w:shd w:val="clear" w:color="auto" w:fill="FFFFFF"/>
        </w:rPr>
        <w:t xml:space="preserve"> message</w:t>
      </w:r>
      <w:r>
        <w:rPr>
          <w:shd w:val="clear" w:color="auto" w:fill="FFFFFF"/>
        </w:rPr>
        <w:t xml:space="preserve"> and </w:t>
      </w:r>
      <w:r>
        <w:rPr>
          <w:b/>
          <w:shd w:val="clear" w:color="auto" w:fill="FFFFFF"/>
        </w:rPr>
        <w:t>go</w:t>
      </w:r>
      <w:r>
        <w:rPr>
          <w:shd w:val="clear" w:color="auto" w:fill="FFFFFF"/>
        </w:rPr>
        <w:t xml:space="preserve"> to </w:t>
      </w:r>
      <w:r>
        <w:rPr>
          <w:b/>
          <w:shd w:val="clear" w:color="auto" w:fill="FFFFFF"/>
        </w:rPr>
        <w:t>Login Form</w:t>
      </w:r>
    </w:p>
    <w:p w14:paraId="3DF9ABC3" w14:textId="77777777" w:rsidR="00074F5B" w:rsidRDefault="00074F5B" w:rsidP="00AF7CE3">
      <w:pPr>
        <w:spacing w:line="360" w:lineRule="auto"/>
        <w:jc w:val="both"/>
        <w:rPr>
          <w:b/>
          <w:shd w:val="clear" w:color="auto" w:fill="FFFFFF"/>
        </w:rPr>
      </w:pPr>
    </w:p>
    <w:p w14:paraId="2E3F2BE9" w14:textId="77777777" w:rsidR="00074F5B" w:rsidRDefault="00B602D7" w:rsidP="00AF7CE3">
      <w:pPr>
        <w:spacing w:line="360" w:lineRule="auto"/>
        <w:jc w:val="center"/>
        <w:rPr>
          <w:b/>
          <w:shd w:val="clear" w:color="auto" w:fill="FFFFFF"/>
        </w:rPr>
      </w:pPr>
      <w:r w:rsidRPr="00B602D7">
        <w:rPr>
          <w:noProof/>
          <w:bdr w:val="single" w:sz="4" w:space="0" w:color="auto"/>
          <w:lang w:eastAsia="en-US"/>
        </w:rPr>
        <w:drawing>
          <wp:inline distT="0" distB="0" distL="0" distR="0" wp14:anchorId="7D597D1A" wp14:editId="74AE196F">
            <wp:extent cx="4018308" cy="2981325"/>
            <wp:effectExtent l="19050" t="1905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145" cy="298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45BD7" w14:textId="77777777" w:rsidR="00DD0854" w:rsidRDefault="00DD0854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3. Register Form</w:t>
      </w:r>
    </w:p>
    <w:p w14:paraId="18C42AEA" w14:textId="77777777" w:rsidR="009C5D22" w:rsidRDefault="009C5D2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38AF0463" w14:textId="77777777" w:rsidR="00D70FB8" w:rsidRDefault="00D70FB8" w:rsidP="00AF7CE3">
      <w:pPr>
        <w:spacing w:line="360" w:lineRule="auto"/>
        <w:jc w:val="center"/>
        <w:rPr>
          <w:shd w:val="clear" w:color="auto" w:fill="FFFFFF"/>
        </w:rPr>
      </w:pPr>
      <w:r w:rsidRPr="009B1B92">
        <w:rPr>
          <w:noProof/>
          <w:bdr w:val="single" w:sz="4" w:space="0" w:color="auto"/>
          <w:lang w:eastAsia="en-US"/>
        </w:rPr>
        <w:lastRenderedPageBreak/>
        <w:drawing>
          <wp:inline distT="0" distB="0" distL="0" distR="0" wp14:anchorId="2F15A79C" wp14:editId="7FADA568">
            <wp:extent cx="4029075" cy="2994144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991" cy="2996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81857" w14:textId="77777777" w:rsidR="00F8615E" w:rsidRDefault="00F8615E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4. Register Form with error</w:t>
      </w:r>
    </w:p>
    <w:p w14:paraId="5940B47F" w14:textId="77777777" w:rsidR="00366725" w:rsidRDefault="00366725" w:rsidP="00AF7CE3">
      <w:pPr>
        <w:spacing w:line="360" w:lineRule="auto"/>
        <w:rPr>
          <w:shd w:val="clear" w:color="auto" w:fill="FFFFFF"/>
        </w:rPr>
      </w:pPr>
    </w:p>
    <w:p w14:paraId="225945E7" w14:textId="77777777" w:rsidR="00B35EAB" w:rsidRDefault="00B35EAB" w:rsidP="00AF7CE3">
      <w:pPr>
        <w:pStyle w:val="ListParagraph"/>
        <w:numPr>
          <w:ilvl w:val="0"/>
          <w:numId w:val="11"/>
        </w:numPr>
        <w:spacing w:line="360" w:lineRule="auto"/>
        <w:rPr>
          <w:b/>
          <w:shd w:val="clear" w:color="auto" w:fill="FFFFFF"/>
        </w:rPr>
      </w:pPr>
      <w:r>
        <w:rPr>
          <w:b/>
          <w:shd w:val="clear" w:color="auto" w:fill="FFFFFF"/>
        </w:rPr>
        <w:t>Menu Form</w:t>
      </w:r>
    </w:p>
    <w:p w14:paraId="55DB799F" w14:textId="77777777" w:rsidR="00E0515C" w:rsidRPr="00E0515C" w:rsidRDefault="00E0515C" w:rsidP="00AF7CE3">
      <w:pPr>
        <w:pStyle w:val="ListParagraph"/>
        <w:numPr>
          <w:ilvl w:val="0"/>
          <w:numId w:val="7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5FD5A645" w14:textId="77777777" w:rsidR="00E0515C" w:rsidRPr="00E0515C" w:rsidRDefault="00E0515C" w:rsidP="00AF7CE3">
      <w:pPr>
        <w:pStyle w:val="ListParagraph"/>
        <w:numPr>
          <w:ilvl w:val="0"/>
          <w:numId w:val="12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Label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Title, Choose Menu</w:t>
      </w:r>
    </w:p>
    <w:p w14:paraId="6D83DDD1" w14:textId="77777777" w:rsidR="00357C90" w:rsidRPr="00357C90" w:rsidRDefault="00E0515C" w:rsidP="00357C90">
      <w:pPr>
        <w:pStyle w:val="ListParagraph"/>
        <w:numPr>
          <w:ilvl w:val="0"/>
          <w:numId w:val="12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Edge Detection, Shape Detection, Image Processing, Pattern</w:t>
      </w:r>
    </w:p>
    <w:p w14:paraId="3BFD2E6E" w14:textId="38AA4EBA" w:rsidR="00366725" w:rsidRPr="00357C90" w:rsidRDefault="00357C90" w:rsidP="00357C90">
      <w:pPr>
        <w:pStyle w:val="ListParagraph"/>
        <w:spacing w:line="360" w:lineRule="auto"/>
        <w:ind w:left="2160" w:firstLine="720"/>
        <w:rPr>
          <w:b/>
          <w:shd w:val="clear" w:color="auto" w:fill="FFFFFF"/>
        </w:rPr>
      </w:pPr>
      <w:r>
        <w:rPr>
          <w:shd w:val="clear" w:color="auto" w:fill="FFFFFF"/>
        </w:rPr>
        <w:t xml:space="preserve">  </w:t>
      </w:r>
      <w:r w:rsidR="00E0515C">
        <w:rPr>
          <w:shd w:val="clear" w:color="auto" w:fill="FFFFFF"/>
        </w:rPr>
        <w:t>Recognition</w:t>
      </w:r>
      <w:r>
        <w:rPr>
          <w:shd w:val="clear" w:color="auto" w:fill="FFFFFF"/>
        </w:rPr>
        <w:t xml:space="preserve"> </w:t>
      </w:r>
      <w:r w:rsidR="00E0515C" w:rsidRPr="00357C90">
        <w:rPr>
          <w:shd w:val="clear" w:color="auto" w:fill="FFFFFF"/>
        </w:rPr>
        <w:t xml:space="preserve">and </w:t>
      </w:r>
      <w:r w:rsidR="00741257" w:rsidRPr="00357C90">
        <w:rPr>
          <w:shd w:val="clear" w:color="auto" w:fill="FFFFFF"/>
        </w:rPr>
        <w:t>Classification, Logout</w:t>
      </w:r>
    </w:p>
    <w:p w14:paraId="7AEB128A" w14:textId="77777777" w:rsidR="00366725" w:rsidRPr="00366725" w:rsidRDefault="00366725" w:rsidP="00AF7CE3">
      <w:pPr>
        <w:pStyle w:val="ListParagraph"/>
        <w:spacing w:line="360" w:lineRule="auto"/>
        <w:ind w:left="2880" w:firstLine="120"/>
        <w:rPr>
          <w:shd w:val="clear" w:color="auto" w:fill="FFFFFF"/>
        </w:rPr>
      </w:pPr>
    </w:p>
    <w:p w14:paraId="27333D82" w14:textId="77777777" w:rsidR="00366725" w:rsidRPr="00366725" w:rsidRDefault="00366725" w:rsidP="00AF7CE3">
      <w:pPr>
        <w:pStyle w:val="ListParagraph"/>
        <w:numPr>
          <w:ilvl w:val="0"/>
          <w:numId w:val="7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Descriptions:</w:t>
      </w:r>
    </w:p>
    <w:p w14:paraId="73CB63FD" w14:textId="77777777" w:rsidR="00366725" w:rsidRPr="003E0F7E" w:rsidRDefault="00366725" w:rsidP="00AF7CE3">
      <w:pPr>
        <w:pStyle w:val="ListParagraph"/>
        <w:numPr>
          <w:ilvl w:val="0"/>
          <w:numId w:val="19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 xml:space="preserve">Title </w:t>
      </w:r>
      <w:r w:rsidRPr="003E0F7E">
        <w:rPr>
          <w:b/>
          <w:shd w:val="clear" w:color="auto" w:fill="FFFFFF"/>
        </w:rPr>
        <w:t xml:space="preserve">display </w:t>
      </w:r>
      <w:r w:rsidRPr="003E0F7E">
        <w:rPr>
          <w:shd w:val="clear" w:color="auto" w:fill="FFFFFF"/>
        </w:rPr>
        <w:t xml:space="preserve">user’s </w:t>
      </w:r>
      <w:r w:rsidRPr="003E0F7E">
        <w:rPr>
          <w:b/>
          <w:shd w:val="clear" w:color="auto" w:fill="FFFFFF"/>
        </w:rPr>
        <w:t>name</w:t>
      </w:r>
      <w:r w:rsidRPr="003E0F7E">
        <w:rPr>
          <w:shd w:val="clear" w:color="auto" w:fill="FFFFFF"/>
        </w:rPr>
        <w:t xml:space="preserve"> with following condition:</w:t>
      </w:r>
    </w:p>
    <w:p w14:paraId="5CC7D0DA" w14:textId="4F3D74CF" w:rsidR="00CD716A" w:rsidRPr="003E0F7E" w:rsidRDefault="00CD716A" w:rsidP="00AF7CE3">
      <w:pPr>
        <w:pStyle w:val="ListParagraph"/>
        <w:numPr>
          <w:ilvl w:val="0"/>
          <w:numId w:val="20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’s gender is </w:t>
      </w:r>
      <w:r w:rsidRPr="003E0F7E">
        <w:rPr>
          <w:b/>
          <w:shd w:val="clear" w:color="auto" w:fill="FFFFFF"/>
        </w:rPr>
        <w:t>Male</w:t>
      </w:r>
      <w:r w:rsidR="005447C2" w:rsidRPr="003E0F7E">
        <w:rPr>
          <w:b/>
          <w:shd w:val="clear" w:color="auto" w:fill="FFFFFF"/>
        </w:rPr>
        <w:t xml:space="preserve">, </w:t>
      </w:r>
      <w:r w:rsidR="005447C2" w:rsidRPr="003E0F7E">
        <w:rPr>
          <w:shd w:val="clear" w:color="auto" w:fill="FFFFFF"/>
        </w:rPr>
        <w:t xml:space="preserve">then </w:t>
      </w:r>
      <w:r w:rsidR="00D211E3" w:rsidRPr="003E0F7E">
        <w:rPr>
          <w:shd w:val="clear" w:color="auto" w:fill="FFFFFF"/>
        </w:rPr>
        <w:t xml:space="preserve">the </w:t>
      </w:r>
      <w:r w:rsidR="005447C2" w:rsidRPr="003E0F7E">
        <w:rPr>
          <w:b/>
          <w:shd w:val="clear" w:color="auto" w:fill="FFFFFF"/>
        </w:rPr>
        <w:t>user’s</w:t>
      </w:r>
      <w:r w:rsidR="005447C2" w:rsidRPr="003E0F7E">
        <w:rPr>
          <w:shd w:val="clear" w:color="auto" w:fill="FFFFFF"/>
        </w:rPr>
        <w:t xml:space="preserve"> name </w:t>
      </w:r>
      <w:r w:rsidR="00944653" w:rsidRPr="003E0F7E">
        <w:rPr>
          <w:b/>
          <w:shd w:val="clear" w:color="auto" w:fill="FFFFFF"/>
        </w:rPr>
        <w:t>will be started with</w:t>
      </w:r>
      <w:r w:rsidR="005447C2" w:rsidRPr="003E0F7E">
        <w:rPr>
          <w:b/>
          <w:shd w:val="clear" w:color="auto" w:fill="FFFFFF"/>
        </w:rPr>
        <w:t xml:space="preserve"> </w:t>
      </w:r>
      <w:r w:rsidR="005447C2" w:rsidRPr="003E0F7E">
        <w:rPr>
          <w:shd w:val="clear" w:color="auto" w:fill="FFFFFF"/>
        </w:rPr>
        <w:t>‘</w:t>
      </w:r>
      <w:r w:rsidR="00D211E3" w:rsidRPr="003E0F7E">
        <w:rPr>
          <w:b/>
          <w:shd w:val="clear" w:color="auto" w:fill="FFFFFF"/>
        </w:rPr>
        <w:t>Mr.’</w:t>
      </w:r>
    </w:p>
    <w:p w14:paraId="78A4236B" w14:textId="055462C2" w:rsidR="005447C2" w:rsidRPr="003E0F7E" w:rsidRDefault="005447C2" w:rsidP="00AF7CE3">
      <w:pPr>
        <w:pStyle w:val="ListParagraph"/>
        <w:numPr>
          <w:ilvl w:val="0"/>
          <w:numId w:val="20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’s gender is </w:t>
      </w:r>
      <w:r w:rsidRPr="003E0F7E">
        <w:rPr>
          <w:b/>
          <w:shd w:val="clear" w:color="auto" w:fill="FFFFFF"/>
        </w:rPr>
        <w:t>Female</w:t>
      </w:r>
      <w:r w:rsidRPr="003E0F7E">
        <w:rPr>
          <w:shd w:val="clear" w:color="auto" w:fill="FFFFFF"/>
        </w:rPr>
        <w:t xml:space="preserve">, then </w:t>
      </w:r>
      <w:r w:rsidR="00D211E3" w:rsidRPr="003E0F7E">
        <w:rPr>
          <w:shd w:val="clear" w:color="auto" w:fill="FFFFFF"/>
        </w:rPr>
        <w:t>the</w:t>
      </w:r>
      <w:r w:rsidR="00D211E3" w:rsidRPr="003E0F7E">
        <w:rPr>
          <w:b/>
          <w:shd w:val="clear" w:color="auto" w:fill="FFFFFF"/>
        </w:rPr>
        <w:t xml:space="preserve"> user’s</w:t>
      </w:r>
      <w:r w:rsidRPr="003E0F7E">
        <w:rPr>
          <w:shd w:val="clear" w:color="auto" w:fill="FFFFFF"/>
        </w:rPr>
        <w:t xml:space="preserve"> name</w:t>
      </w:r>
      <w:r w:rsidR="00D211E3" w:rsidRPr="003E0F7E">
        <w:rPr>
          <w:shd w:val="clear" w:color="auto" w:fill="FFFFFF"/>
        </w:rPr>
        <w:t xml:space="preserve"> </w:t>
      </w:r>
      <w:r w:rsidR="00D211E3" w:rsidRPr="003E0F7E">
        <w:rPr>
          <w:b/>
          <w:shd w:val="clear" w:color="auto" w:fill="FFFFFF"/>
        </w:rPr>
        <w:t>will be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start</w:t>
      </w:r>
      <w:r w:rsidR="00D211E3" w:rsidRPr="003E0F7E">
        <w:rPr>
          <w:b/>
          <w:shd w:val="clear" w:color="auto" w:fill="FFFFFF"/>
        </w:rPr>
        <w:t>ed</w:t>
      </w:r>
      <w:r w:rsidRPr="003E0F7E">
        <w:rPr>
          <w:b/>
          <w:shd w:val="clear" w:color="auto" w:fill="FFFFFF"/>
        </w:rPr>
        <w:t xml:space="preserve"> with</w:t>
      </w:r>
      <w:r w:rsidRPr="003E0F7E">
        <w:rPr>
          <w:shd w:val="clear" w:color="auto" w:fill="FFFFFF"/>
        </w:rPr>
        <w:t xml:space="preserve"> ‘</w:t>
      </w:r>
      <w:r w:rsidRPr="003E0F7E">
        <w:rPr>
          <w:b/>
          <w:shd w:val="clear" w:color="auto" w:fill="FFFFFF"/>
        </w:rPr>
        <w:t>Mrs.</w:t>
      </w:r>
      <w:r w:rsidRPr="003E0F7E">
        <w:rPr>
          <w:shd w:val="clear" w:color="auto" w:fill="FFFFFF"/>
        </w:rPr>
        <w:t>’</w:t>
      </w:r>
    </w:p>
    <w:p w14:paraId="4BEFB31C" w14:textId="2986A900" w:rsidR="005447C2" w:rsidRPr="003E0F7E" w:rsidRDefault="003614ED" w:rsidP="00AF7CE3">
      <w:pPr>
        <w:pStyle w:val="ListParagraph"/>
        <w:numPr>
          <w:ilvl w:val="0"/>
          <w:numId w:val="19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Edge Detection</w:t>
      </w:r>
      <w:r w:rsidRPr="003E0F7E">
        <w:rPr>
          <w:shd w:val="clear" w:color="auto" w:fill="FFFFFF"/>
        </w:rPr>
        <w:t xml:space="preserve">, then </w:t>
      </w:r>
      <w:r w:rsidR="0061280B" w:rsidRPr="003E0F7E">
        <w:rPr>
          <w:shd w:val="clear" w:color="auto" w:fill="FFFFFF"/>
        </w:rPr>
        <w:t xml:space="preserve">the </w:t>
      </w:r>
      <w:r w:rsidRPr="003E0F7E">
        <w:rPr>
          <w:shd w:val="clear" w:color="auto" w:fill="FFFFFF"/>
        </w:rPr>
        <w:t xml:space="preserve">application will </w:t>
      </w:r>
      <w:r w:rsidRPr="003E0F7E">
        <w:rPr>
          <w:b/>
          <w:shd w:val="clear" w:color="auto" w:fill="FFFFFF"/>
        </w:rPr>
        <w:t xml:space="preserve">go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Edge Detection Form</w:t>
      </w:r>
    </w:p>
    <w:p w14:paraId="45B72119" w14:textId="212C400A" w:rsidR="003614ED" w:rsidRPr="003E0F7E" w:rsidRDefault="003614ED" w:rsidP="00AF7CE3">
      <w:pPr>
        <w:pStyle w:val="ListParagraph"/>
        <w:numPr>
          <w:ilvl w:val="0"/>
          <w:numId w:val="19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Shape Detection</w:t>
      </w:r>
      <w:r w:rsidRPr="003E0F7E">
        <w:rPr>
          <w:shd w:val="clear" w:color="auto" w:fill="FFFFFF"/>
        </w:rPr>
        <w:t xml:space="preserve">, then </w:t>
      </w:r>
      <w:r w:rsidR="0061280B" w:rsidRPr="003E0F7E">
        <w:rPr>
          <w:shd w:val="clear" w:color="auto" w:fill="FFFFFF"/>
        </w:rPr>
        <w:t xml:space="preserve">the </w:t>
      </w:r>
      <w:r w:rsidRPr="003E0F7E">
        <w:rPr>
          <w:shd w:val="clear" w:color="auto" w:fill="FFFFFF"/>
        </w:rPr>
        <w:t xml:space="preserve">application will </w:t>
      </w:r>
      <w:r w:rsidRPr="003E0F7E">
        <w:rPr>
          <w:b/>
          <w:shd w:val="clear" w:color="auto" w:fill="FFFFFF"/>
        </w:rPr>
        <w:t>go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Shape Detection Form</w:t>
      </w:r>
    </w:p>
    <w:p w14:paraId="1D7D9373" w14:textId="45111F91" w:rsidR="003614ED" w:rsidRPr="003E0F7E" w:rsidRDefault="003614ED" w:rsidP="00AF7CE3">
      <w:pPr>
        <w:pStyle w:val="ListParagraph"/>
        <w:numPr>
          <w:ilvl w:val="0"/>
          <w:numId w:val="19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Image Processing</w:t>
      </w:r>
      <w:r w:rsidRPr="003E0F7E">
        <w:rPr>
          <w:shd w:val="clear" w:color="auto" w:fill="FFFFFF"/>
        </w:rPr>
        <w:t xml:space="preserve">, then </w:t>
      </w:r>
      <w:r w:rsidR="0061280B" w:rsidRPr="003E0F7E">
        <w:rPr>
          <w:shd w:val="clear" w:color="auto" w:fill="FFFFFF"/>
        </w:rPr>
        <w:t xml:space="preserve">the </w:t>
      </w:r>
      <w:r w:rsidRPr="003E0F7E">
        <w:rPr>
          <w:shd w:val="clear" w:color="auto" w:fill="FFFFFF"/>
        </w:rPr>
        <w:t xml:space="preserve">application will </w:t>
      </w:r>
      <w:r w:rsidRPr="003E0F7E">
        <w:rPr>
          <w:b/>
          <w:shd w:val="clear" w:color="auto" w:fill="FFFFFF"/>
        </w:rPr>
        <w:t>go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Image Processing Form</w:t>
      </w:r>
    </w:p>
    <w:p w14:paraId="758E74AC" w14:textId="57C1FDD4" w:rsidR="003614ED" w:rsidRDefault="003614ED" w:rsidP="00AF7CE3">
      <w:pPr>
        <w:pStyle w:val="ListParagraph"/>
        <w:numPr>
          <w:ilvl w:val="0"/>
          <w:numId w:val="19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b/>
          <w:shd w:val="clear" w:color="auto" w:fill="FFFFFF"/>
        </w:rPr>
        <w:t xml:space="preserve"> clicks Pattern Recognition and Classification</w:t>
      </w:r>
      <w:r w:rsidR="00CF64F7" w:rsidRPr="003E0F7E">
        <w:rPr>
          <w:shd w:val="clear" w:color="auto" w:fill="FFFFFF"/>
        </w:rPr>
        <w:t xml:space="preserve">, then </w:t>
      </w:r>
      <w:r w:rsidR="00063DF2" w:rsidRPr="003E0F7E">
        <w:rPr>
          <w:shd w:val="clear" w:color="auto" w:fill="FFFFFF"/>
        </w:rPr>
        <w:t>the application will</w:t>
      </w:r>
      <w:r w:rsidR="00CF64F7" w:rsidRPr="003E0F7E">
        <w:rPr>
          <w:shd w:val="clear" w:color="auto" w:fill="FFFFFF"/>
        </w:rPr>
        <w:t xml:space="preserve"> </w:t>
      </w:r>
      <w:r w:rsidR="00CF64F7" w:rsidRPr="003E0F7E">
        <w:rPr>
          <w:b/>
          <w:shd w:val="clear" w:color="auto" w:fill="FFFFFF"/>
        </w:rPr>
        <w:t>go</w:t>
      </w:r>
      <w:r w:rsidR="00CF64F7" w:rsidRPr="003E0F7E">
        <w:rPr>
          <w:shd w:val="clear" w:color="auto" w:fill="FFFFFF"/>
        </w:rPr>
        <w:t xml:space="preserve"> to </w:t>
      </w:r>
      <w:r w:rsidR="00CF64F7" w:rsidRPr="003E0F7E">
        <w:rPr>
          <w:b/>
          <w:shd w:val="clear" w:color="auto" w:fill="FFFFFF"/>
        </w:rPr>
        <w:t>Pattern Recognition and Classification</w:t>
      </w:r>
      <w:r w:rsidR="00CF64F7" w:rsidRPr="003E0F7E">
        <w:rPr>
          <w:shd w:val="clear" w:color="auto" w:fill="FFFFFF"/>
        </w:rPr>
        <w:t xml:space="preserve"> </w:t>
      </w:r>
      <w:r w:rsidR="00CF64F7" w:rsidRPr="003E0F7E">
        <w:rPr>
          <w:b/>
          <w:shd w:val="clear" w:color="auto" w:fill="FFFFFF"/>
        </w:rPr>
        <w:t>Form</w:t>
      </w:r>
    </w:p>
    <w:p w14:paraId="48338C80" w14:textId="2D52AB4A" w:rsidR="00357C90" w:rsidRDefault="00357C90" w:rsidP="00357C90">
      <w:pPr>
        <w:pStyle w:val="ListParagraph"/>
        <w:spacing w:line="360" w:lineRule="auto"/>
        <w:ind w:left="1440"/>
        <w:rPr>
          <w:b/>
          <w:shd w:val="clear" w:color="auto" w:fill="FFFFFF"/>
        </w:rPr>
      </w:pPr>
    </w:p>
    <w:p w14:paraId="5781F08D" w14:textId="77777777" w:rsidR="00357C90" w:rsidRPr="003E0F7E" w:rsidRDefault="00357C90" w:rsidP="00357C90">
      <w:pPr>
        <w:pStyle w:val="ListParagraph"/>
        <w:spacing w:line="360" w:lineRule="auto"/>
        <w:ind w:left="1440"/>
        <w:rPr>
          <w:b/>
          <w:shd w:val="clear" w:color="auto" w:fill="FFFFFF"/>
        </w:rPr>
      </w:pPr>
    </w:p>
    <w:p w14:paraId="751ED8C7" w14:textId="545A5EFF" w:rsidR="00CF64F7" w:rsidRDefault="00CF64F7" w:rsidP="00AF7CE3">
      <w:pPr>
        <w:pStyle w:val="ListParagraph"/>
        <w:numPr>
          <w:ilvl w:val="0"/>
          <w:numId w:val="19"/>
        </w:numPr>
        <w:spacing w:line="360" w:lineRule="auto"/>
        <w:rPr>
          <w:b/>
          <w:shd w:val="clear" w:color="auto" w:fill="FFFFFF"/>
        </w:rPr>
      </w:pPr>
      <w:r w:rsidRPr="003E0F7E">
        <w:rPr>
          <w:shd w:val="clear" w:color="auto" w:fill="FFFFFF"/>
        </w:rPr>
        <w:lastRenderedPageBreak/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Logout</w:t>
      </w:r>
      <w:r w:rsidRPr="003E0F7E">
        <w:rPr>
          <w:shd w:val="clear" w:color="auto" w:fill="FFFFFF"/>
        </w:rPr>
        <w:t xml:space="preserve">, then </w:t>
      </w:r>
      <w:r w:rsidR="00063DF2" w:rsidRPr="003E0F7E">
        <w:rPr>
          <w:shd w:val="clear" w:color="auto" w:fill="FFFFFF"/>
        </w:rPr>
        <w:t xml:space="preserve">the </w:t>
      </w:r>
      <w:r w:rsidRPr="003E0F7E">
        <w:rPr>
          <w:shd w:val="clear" w:color="auto" w:fill="FFFFFF"/>
        </w:rPr>
        <w:t xml:space="preserve">application will </w:t>
      </w:r>
      <w:r w:rsidRPr="003E0F7E">
        <w:rPr>
          <w:b/>
          <w:shd w:val="clear" w:color="auto" w:fill="FFFFFF"/>
        </w:rPr>
        <w:t>go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Login</w:t>
      </w:r>
      <w:r>
        <w:rPr>
          <w:b/>
          <w:shd w:val="clear" w:color="auto" w:fill="FFFFFF"/>
        </w:rPr>
        <w:t xml:space="preserve"> Form</w:t>
      </w:r>
    </w:p>
    <w:p w14:paraId="3B6F3285" w14:textId="77777777" w:rsidR="00DB7E30" w:rsidRDefault="00DB7E30" w:rsidP="00AF7CE3">
      <w:pPr>
        <w:spacing w:line="360" w:lineRule="auto"/>
        <w:rPr>
          <w:b/>
          <w:shd w:val="clear" w:color="auto" w:fill="FFFFFF"/>
        </w:rPr>
      </w:pPr>
    </w:p>
    <w:p w14:paraId="33F1E545" w14:textId="77777777" w:rsidR="00DB7E30" w:rsidRDefault="00DB7E30" w:rsidP="00AF7CE3">
      <w:pPr>
        <w:spacing w:line="360" w:lineRule="auto"/>
        <w:jc w:val="center"/>
        <w:rPr>
          <w:b/>
          <w:shd w:val="clear" w:color="auto" w:fill="FFFFFF"/>
        </w:rPr>
      </w:pPr>
      <w:r w:rsidRPr="00D126BA">
        <w:rPr>
          <w:noProof/>
          <w:bdr w:val="single" w:sz="4" w:space="0" w:color="auto"/>
          <w:lang w:eastAsia="en-US"/>
        </w:rPr>
        <w:drawing>
          <wp:inline distT="0" distB="0" distL="0" distR="0" wp14:anchorId="61A44D20" wp14:editId="5C2C13F3">
            <wp:extent cx="3990975" cy="2789185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7244" cy="2793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55072" w14:textId="77777777" w:rsidR="00375AC5" w:rsidRPr="00375AC5" w:rsidRDefault="00375AC5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5. Menu Form</w:t>
      </w:r>
    </w:p>
    <w:p w14:paraId="1EC85382" w14:textId="77777777" w:rsidR="008001F2" w:rsidRDefault="008001F2" w:rsidP="00AF7CE3">
      <w:pPr>
        <w:spacing w:line="360" w:lineRule="auto"/>
        <w:jc w:val="both"/>
        <w:rPr>
          <w:b/>
          <w:shd w:val="clear" w:color="auto" w:fill="FFFFFF"/>
        </w:rPr>
      </w:pPr>
    </w:p>
    <w:p w14:paraId="063865E4" w14:textId="77777777" w:rsidR="008001F2" w:rsidRDefault="008001F2" w:rsidP="00AF7CE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Edge Detection Form</w:t>
      </w:r>
    </w:p>
    <w:p w14:paraId="3CA99021" w14:textId="77777777" w:rsidR="00AF7645" w:rsidRDefault="00AF7645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500B1396" w14:textId="77777777" w:rsidR="00AF7645" w:rsidRDefault="00AF7645" w:rsidP="00AF7CE3">
      <w:pPr>
        <w:pStyle w:val="ListParagraph"/>
        <w:numPr>
          <w:ilvl w:val="0"/>
          <w:numId w:val="21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Picture Box</w:t>
      </w:r>
      <w:r>
        <w:rPr>
          <w:shd w:val="clear" w:color="auto" w:fill="FFFFFF"/>
        </w:rPr>
        <w:tab/>
        <w:t>: Uploaded Image, Canny Image, Laplace Image, Sobel Image</w:t>
      </w:r>
    </w:p>
    <w:p w14:paraId="53FB33EA" w14:textId="77777777" w:rsidR="00AF7645" w:rsidRDefault="00AF7645" w:rsidP="00AF7CE3">
      <w:pPr>
        <w:pStyle w:val="ListParagraph"/>
        <w:numPr>
          <w:ilvl w:val="0"/>
          <w:numId w:val="21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Label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Canny, Laplace, Sobel, Aperture Size, High, Low</w:t>
      </w:r>
    </w:p>
    <w:p w14:paraId="67036A5A" w14:textId="77777777" w:rsidR="00AF7645" w:rsidRDefault="00AF7645" w:rsidP="00AF7CE3">
      <w:pPr>
        <w:pStyle w:val="ListParagraph"/>
        <w:numPr>
          <w:ilvl w:val="0"/>
          <w:numId w:val="21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Back, Upload</w:t>
      </w:r>
    </w:p>
    <w:p w14:paraId="0913F071" w14:textId="77777777" w:rsidR="00AF7645" w:rsidRDefault="00AF7645" w:rsidP="00AF7CE3">
      <w:pPr>
        <w:pStyle w:val="ListParagraph"/>
        <w:numPr>
          <w:ilvl w:val="0"/>
          <w:numId w:val="21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Combo Box</w:t>
      </w:r>
      <w:r>
        <w:rPr>
          <w:shd w:val="clear" w:color="auto" w:fill="FFFFFF"/>
        </w:rPr>
        <w:tab/>
        <w:t>: Aperture Size</w:t>
      </w:r>
    </w:p>
    <w:p w14:paraId="5CFBC82F" w14:textId="77777777" w:rsidR="00AF7645" w:rsidRDefault="00AF7645" w:rsidP="00AF7CE3">
      <w:pPr>
        <w:pStyle w:val="ListParagraph"/>
        <w:numPr>
          <w:ilvl w:val="0"/>
          <w:numId w:val="21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Track Bar</w:t>
      </w:r>
      <w:r>
        <w:rPr>
          <w:shd w:val="clear" w:color="auto" w:fill="FFFFFF"/>
        </w:rPr>
        <w:tab/>
        <w:t>: High, Low</w:t>
      </w:r>
    </w:p>
    <w:p w14:paraId="423BA890" w14:textId="77777777" w:rsidR="00AF7645" w:rsidRDefault="00AF7645" w:rsidP="00AF7CE3">
      <w:pPr>
        <w:pStyle w:val="ListParagraph"/>
        <w:numPr>
          <w:ilvl w:val="0"/>
          <w:numId w:val="21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Group Box</w:t>
      </w:r>
      <w:r>
        <w:rPr>
          <w:shd w:val="clear" w:color="auto" w:fill="FFFFFF"/>
        </w:rPr>
        <w:tab/>
        <w:t>: Mode, Editor</w:t>
      </w:r>
    </w:p>
    <w:p w14:paraId="05BE6EF6" w14:textId="77777777" w:rsidR="00F32AAB" w:rsidRDefault="00F32AAB" w:rsidP="00AF7CE3">
      <w:pPr>
        <w:spacing w:line="360" w:lineRule="auto"/>
        <w:ind w:left="1080"/>
        <w:jc w:val="both"/>
        <w:rPr>
          <w:shd w:val="clear" w:color="auto" w:fill="FFFFFF"/>
        </w:rPr>
      </w:pPr>
    </w:p>
    <w:p w14:paraId="75B39441" w14:textId="77777777" w:rsidR="00F32AAB" w:rsidRDefault="00EB3575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Descriptions:</w:t>
      </w:r>
    </w:p>
    <w:p w14:paraId="054B66FF" w14:textId="77777777" w:rsidR="00EB3575" w:rsidRDefault="00EB3575" w:rsidP="00AF7CE3">
      <w:pPr>
        <w:pStyle w:val="ListParagraph"/>
        <w:numPr>
          <w:ilvl w:val="0"/>
          <w:numId w:val="22"/>
        </w:numPr>
        <w:spacing w:line="360" w:lineRule="auto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>Set Aperture Size</w:t>
      </w:r>
      <w:r>
        <w:rPr>
          <w:shd w:val="clear" w:color="auto" w:fill="FFFFFF"/>
        </w:rPr>
        <w:t xml:space="preserve"> value to </w:t>
      </w:r>
      <w:r>
        <w:rPr>
          <w:b/>
          <w:shd w:val="clear" w:color="auto" w:fill="FFFFFF"/>
        </w:rPr>
        <w:t>3</w:t>
      </w:r>
      <w:r>
        <w:rPr>
          <w:shd w:val="clear" w:color="auto" w:fill="FFFFFF"/>
        </w:rPr>
        <w:t xml:space="preserve">, </w:t>
      </w:r>
      <w:r>
        <w:rPr>
          <w:b/>
          <w:shd w:val="clear" w:color="auto" w:fill="FFFFFF"/>
        </w:rPr>
        <w:t>5</w:t>
      </w:r>
      <w:r>
        <w:rPr>
          <w:shd w:val="clear" w:color="auto" w:fill="FFFFFF"/>
        </w:rPr>
        <w:t xml:space="preserve">, and </w:t>
      </w:r>
      <w:r>
        <w:rPr>
          <w:b/>
          <w:shd w:val="clear" w:color="auto" w:fill="FFFFFF"/>
        </w:rPr>
        <w:t>7</w:t>
      </w:r>
    </w:p>
    <w:p w14:paraId="38BAEEF9" w14:textId="77777777" w:rsidR="00EB3575" w:rsidRPr="00EB3575" w:rsidRDefault="00EB3575" w:rsidP="00AF7CE3">
      <w:pPr>
        <w:pStyle w:val="ListParagraph"/>
        <w:numPr>
          <w:ilvl w:val="0"/>
          <w:numId w:val="22"/>
        </w:numPr>
        <w:spacing w:line="360" w:lineRule="auto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 xml:space="preserve">Set Maximum </w:t>
      </w:r>
      <w:r>
        <w:rPr>
          <w:shd w:val="clear" w:color="auto" w:fill="FFFFFF"/>
        </w:rPr>
        <w:t xml:space="preserve">value of </w:t>
      </w:r>
      <w:r>
        <w:rPr>
          <w:b/>
          <w:shd w:val="clear" w:color="auto" w:fill="FFFFFF"/>
        </w:rPr>
        <w:t>High Track Bar</w:t>
      </w:r>
      <w:r>
        <w:rPr>
          <w:shd w:val="clear" w:color="auto" w:fill="FFFFFF"/>
        </w:rPr>
        <w:t xml:space="preserve"> to </w:t>
      </w:r>
      <w:r>
        <w:rPr>
          <w:b/>
          <w:shd w:val="clear" w:color="auto" w:fill="FFFFFF"/>
        </w:rPr>
        <w:t>200</w:t>
      </w:r>
      <w:r>
        <w:rPr>
          <w:shd w:val="clear" w:color="auto" w:fill="FFFFFF"/>
        </w:rPr>
        <w:t xml:space="preserve"> and </w:t>
      </w:r>
      <w:r>
        <w:rPr>
          <w:b/>
          <w:shd w:val="clear" w:color="auto" w:fill="FFFFFF"/>
        </w:rPr>
        <w:t xml:space="preserve">Minimum </w:t>
      </w:r>
      <w:r>
        <w:rPr>
          <w:shd w:val="clear" w:color="auto" w:fill="FFFFFF"/>
        </w:rPr>
        <w:t xml:space="preserve">value of </w:t>
      </w:r>
      <w:r>
        <w:rPr>
          <w:b/>
          <w:shd w:val="clear" w:color="auto" w:fill="FFFFFF"/>
        </w:rPr>
        <w:t xml:space="preserve">High Track Bar </w:t>
      </w:r>
      <w:r>
        <w:rPr>
          <w:shd w:val="clear" w:color="auto" w:fill="FFFFFF"/>
        </w:rPr>
        <w:t xml:space="preserve">to </w:t>
      </w:r>
      <w:r>
        <w:rPr>
          <w:b/>
          <w:shd w:val="clear" w:color="auto" w:fill="FFFFFF"/>
        </w:rPr>
        <w:t>0</w:t>
      </w:r>
    </w:p>
    <w:p w14:paraId="766E91FB" w14:textId="77777777" w:rsidR="00EB3575" w:rsidRPr="003E0F7E" w:rsidRDefault="00EB3575" w:rsidP="00AF7CE3">
      <w:pPr>
        <w:pStyle w:val="ListParagraph"/>
        <w:numPr>
          <w:ilvl w:val="0"/>
          <w:numId w:val="22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Set Maximum </w:t>
      </w:r>
      <w:r w:rsidRPr="003E0F7E">
        <w:rPr>
          <w:shd w:val="clear" w:color="auto" w:fill="FFFFFF"/>
        </w:rPr>
        <w:t xml:space="preserve">value of </w:t>
      </w:r>
      <w:r w:rsidRPr="003E0F7E">
        <w:rPr>
          <w:b/>
          <w:shd w:val="clear" w:color="auto" w:fill="FFFFFF"/>
        </w:rPr>
        <w:t>Low Track Bar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100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 xml:space="preserve">Minimum </w:t>
      </w:r>
      <w:r w:rsidRPr="003E0F7E">
        <w:rPr>
          <w:shd w:val="clear" w:color="auto" w:fill="FFFFFF"/>
        </w:rPr>
        <w:t xml:space="preserve">value of </w:t>
      </w:r>
      <w:r w:rsidRPr="003E0F7E">
        <w:rPr>
          <w:b/>
          <w:shd w:val="clear" w:color="auto" w:fill="FFFFFF"/>
        </w:rPr>
        <w:t xml:space="preserve">Low Track Bar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0</w:t>
      </w:r>
    </w:p>
    <w:p w14:paraId="0AE34DFC" w14:textId="4D56EE79" w:rsidR="00EB3575" w:rsidRPr="003E0F7E" w:rsidRDefault="00EB3575" w:rsidP="00AF7CE3">
      <w:pPr>
        <w:pStyle w:val="ListParagraph"/>
        <w:numPr>
          <w:ilvl w:val="0"/>
          <w:numId w:val="22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Back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 </w:t>
      </w:r>
      <w:r w:rsidRPr="003E0F7E">
        <w:rPr>
          <w:b/>
          <w:shd w:val="clear" w:color="auto" w:fill="FFFFFF"/>
        </w:rPr>
        <w:t>go</w:t>
      </w:r>
      <w:r w:rsidR="00DC2456" w:rsidRPr="003E0F7E">
        <w:rPr>
          <w:shd w:val="clear" w:color="auto" w:fill="FFFFFF"/>
        </w:rPr>
        <w:t xml:space="preserve"> to </w:t>
      </w:r>
      <w:r w:rsidR="00DC2456" w:rsidRPr="003E0F7E">
        <w:rPr>
          <w:b/>
          <w:shd w:val="clear" w:color="auto" w:fill="FFFFFF"/>
        </w:rPr>
        <w:t>Menu Form</w:t>
      </w:r>
    </w:p>
    <w:p w14:paraId="4D338381" w14:textId="32B2FB9F" w:rsidR="00DC2456" w:rsidRPr="003E0F7E" w:rsidRDefault="00DC2456" w:rsidP="00AF7CE3">
      <w:pPr>
        <w:pStyle w:val="ListParagraph"/>
        <w:numPr>
          <w:ilvl w:val="0"/>
          <w:numId w:val="22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Upload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4C48C63A" w14:textId="77777777" w:rsidR="00DC2456" w:rsidRPr="003E0F7E" w:rsidRDefault="00DC2456" w:rsidP="00AF7CE3">
      <w:pPr>
        <w:pStyle w:val="ListParagraph"/>
        <w:numPr>
          <w:ilvl w:val="0"/>
          <w:numId w:val="23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lastRenderedPageBreak/>
        <w:t xml:space="preserve">Show Open File Dialog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choose image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 xml:space="preserve">image file extension filter </w:t>
      </w:r>
      <w:r w:rsidRPr="003E0F7E">
        <w:rPr>
          <w:shd w:val="clear" w:color="auto" w:fill="FFFFFF"/>
        </w:rPr>
        <w:t>(</w:t>
      </w:r>
      <w:r w:rsidRPr="003E0F7E">
        <w:rPr>
          <w:b/>
          <w:shd w:val="clear" w:color="auto" w:fill="FFFFFF"/>
        </w:rPr>
        <w:t>.jpg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.jpeg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.png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.bmp</w:t>
      </w:r>
      <w:r w:rsidRPr="003E0F7E">
        <w:rPr>
          <w:shd w:val="clear" w:color="auto" w:fill="FFFFFF"/>
        </w:rPr>
        <w:t>)</w:t>
      </w:r>
    </w:p>
    <w:p w14:paraId="1EE97B29" w14:textId="2C26DD20" w:rsidR="00B47485" w:rsidRPr="003E0F7E" w:rsidRDefault="00B47485" w:rsidP="00AF7CE3">
      <w:pPr>
        <w:pStyle w:val="ListParagraph"/>
        <w:numPr>
          <w:ilvl w:val="0"/>
          <w:numId w:val="23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confirms </w:t>
      </w:r>
      <w:r w:rsidRPr="003E0F7E">
        <w:rPr>
          <w:shd w:val="clear" w:color="auto" w:fill="FFFFFF"/>
        </w:rPr>
        <w:t>choosing image:</w:t>
      </w:r>
    </w:p>
    <w:p w14:paraId="7E26906F" w14:textId="77777777" w:rsidR="00B47485" w:rsidRPr="003E0F7E" w:rsidRDefault="00B47485" w:rsidP="00AF7CE3">
      <w:pPr>
        <w:pStyle w:val="ListParagraph"/>
        <w:numPr>
          <w:ilvl w:val="0"/>
          <w:numId w:val="24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Uploaded Image Picture Box</w:t>
      </w:r>
    </w:p>
    <w:p w14:paraId="287FE989" w14:textId="063585C9" w:rsidR="00B47485" w:rsidRPr="003E0F7E" w:rsidRDefault="00B47485" w:rsidP="00AF7CE3">
      <w:pPr>
        <w:pStyle w:val="ListParagraph"/>
        <w:numPr>
          <w:ilvl w:val="0"/>
          <w:numId w:val="24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Canny Image Picture Box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>Canny Edge Detector Mode</w:t>
      </w:r>
      <w:r w:rsidR="004B1D63" w:rsidRPr="003E0F7E">
        <w:rPr>
          <w:shd w:val="clear" w:color="auto" w:fill="FFFFFF"/>
        </w:rPr>
        <w:t xml:space="preserve"> which </w:t>
      </w:r>
      <w:r w:rsidR="004B1D63" w:rsidRPr="003E0F7E">
        <w:rPr>
          <w:b/>
          <w:shd w:val="clear" w:color="auto" w:fill="FFFFFF"/>
        </w:rPr>
        <w:t>aperture size</w:t>
      </w:r>
      <w:r w:rsidR="004B1D63" w:rsidRPr="003E0F7E">
        <w:rPr>
          <w:shd w:val="clear" w:color="auto" w:fill="FFFFFF"/>
        </w:rPr>
        <w:t xml:space="preserve"> </w:t>
      </w:r>
      <w:r w:rsidR="00D95690" w:rsidRPr="003E0F7E">
        <w:rPr>
          <w:shd w:val="clear" w:color="auto" w:fill="FFFFFF"/>
        </w:rPr>
        <w:t>set to</w:t>
      </w:r>
      <w:r w:rsidR="004B1D63" w:rsidRPr="003E0F7E">
        <w:rPr>
          <w:shd w:val="clear" w:color="auto" w:fill="FFFFFF"/>
        </w:rPr>
        <w:t xml:space="preserve"> </w:t>
      </w:r>
      <w:r w:rsidR="004B1D63" w:rsidRPr="003E0F7E">
        <w:rPr>
          <w:b/>
          <w:shd w:val="clear" w:color="auto" w:fill="FFFFFF"/>
        </w:rPr>
        <w:t>3</w:t>
      </w:r>
      <w:r w:rsidR="004B1D63" w:rsidRPr="003E0F7E">
        <w:rPr>
          <w:shd w:val="clear" w:color="auto" w:fill="FFFFFF"/>
        </w:rPr>
        <w:t xml:space="preserve">, </w:t>
      </w:r>
      <w:r w:rsidR="004B1D63" w:rsidRPr="003E0F7E">
        <w:rPr>
          <w:b/>
          <w:shd w:val="clear" w:color="auto" w:fill="FFFFFF"/>
        </w:rPr>
        <w:t xml:space="preserve">high </w:t>
      </w:r>
      <w:r w:rsidR="00D95690" w:rsidRPr="003E0F7E">
        <w:rPr>
          <w:shd w:val="clear" w:color="auto" w:fill="FFFFFF"/>
        </w:rPr>
        <w:t xml:space="preserve">set to </w:t>
      </w:r>
      <w:r w:rsidR="004B1D63" w:rsidRPr="003E0F7E">
        <w:rPr>
          <w:b/>
          <w:shd w:val="clear" w:color="auto" w:fill="FFFFFF"/>
        </w:rPr>
        <w:t>150</w:t>
      </w:r>
      <w:r w:rsidR="004B1D63" w:rsidRPr="003E0F7E">
        <w:rPr>
          <w:shd w:val="clear" w:color="auto" w:fill="FFFFFF"/>
        </w:rPr>
        <w:t xml:space="preserve">, </w:t>
      </w:r>
      <w:r w:rsidR="00D95690" w:rsidRPr="003E0F7E">
        <w:rPr>
          <w:shd w:val="clear" w:color="auto" w:fill="FFFFFF"/>
        </w:rPr>
        <w:t xml:space="preserve">and </w:t>
      </w:r>
      <w:r w:rsidR="004B1D63" w:rsidRPr="003E0F7E">
        <w:rPr>
          <w:b/>
          <w:shd w:val="clear" w:color="auto" w:fill="FFFFFF"/>
        </w:rPr>
        <w:t>low</w:t>
      </w:r>
      <w:r w:rsidR="004B1D63" w:rsidRPr="003E0F7E">
        <w:rPr>
          <w:shd w:val="clear" w:color="auto" w:fill="FFFFFF"/>
        </w:rPr>
        <w:t xml:space="preserve"> </w:t>
      </w:r>
      <w:r w:rsidR="00D95690" w:rsidRPr="003E0F7E">
        <w:rPr>
          <w:shd w:val="clear" w:color="auto" w:fill="FFFFFF"/>
        </w:rPr>
        <w:t xml:space="preserve">set to </w:t>
      </w:r>
      <w:r w:rsidR="004B1D63" w:rsidRPr="003E0F7E">
        <w:rPr>
          <w:b/>
          <w:shd w:val="clear" w:color="auto" w:fill="FFFFFF"/>
        </w:rPr>
        <w:t>60</w:t>
      </w:r>
      <w:r w:rsidR="00D95690" w:rsidRPr="003E0F7E">
        <w:rPr>
          <w:b/>
          <w:shd w:val="clear" w:color="auto" w:fill="FFFFFF"/>
        </w:rPr>
        <w:t>.</w:t>
      </w:r>
    </w:p>
    <w:p w14:paraId="4E2F064F" w14:textId="3C6D916E" w:rsidR="00B47485" w:rsidRPr="003E0F7E" w:rsidRDefault="00B47485" w:rsidP="00AF7CE3">
      <w:pPr>
        <w:pStyle w:val="ListParagraph"/>
        <w:numPr>
          <w:ilvl w:val="0"/>
          <w:numId w:val="24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Laplace Image Picture Box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>Laplace Edge Detector Mode</w:t>
      </w:r>
      <w:r w:rsidR="00110BAB" w:rsidRPr="003E0F7E">
        <w:rPr>
          <w:b/>
          <w:shd w:val="clear" w:color="auto" w:fill="FFFFFF"/>
        </w:rPr>
        <w:t xml:space="preserve"> </w:t>
      </w:r>
      <w:r w:rsidR="00110BAB" w:rsidRPr="003E0F7E">
        <w:rPr>
          <w:shd w:val="clear" w:color="auto" w:fill="FFFFFF"/>
        </w:rPr>
        <w:t xml:space="preserve">which </w:t>
      </w:r>
      <w:r w:rsidR="00110BAB" w:rsidRPr="003E0F7E">
        <w:rPr>
          <w:b/>
          <w:shd w:val="clear" w:color="auto" w:fill="FFFFFF"/>
        </w:rPr>
        <w:t xml:space="preserve">aperture size </w:t>
      </w:r>
      <w:r w:rsidR="00E725C1" w:rsidRPr="003E0F7E">
        <w:rPr>
          <w:shd w:val="clear" w:color="auto" w:fill="FFFFFF"/>
        </w:rPr>
        <w:t xml:space="preserve">set to </w:t>
      </w:r>
      <w:r w:rsidR="00110BAB" w:rsidRPr="003E0F7E">
        <w:rPr>
          <w:b/>
          <w:shd w:val="clear" w:color="auto" w:fill="FFFFFF"/>
        </w:rPr>
        <w:t>7</w:t>
      </w:r>
    </w:p>
    <w:p w14:paraId="7D11E0DC" w14:textId="773BA2ED" w:rsidR="00605458" w:rsidRPr="003E0F7E" w:rsidRDefault="00E40205" w:rsidP="00AF7CE3">
      <w:pPr>
        <w:pStyle w:val="ListParagraph"/>
        <w:numPr>
          <w:ilvl w:val="0"/>
          <w:numId w:val="24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Sobel Image Picture Box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>Sobel Edge Detector Mode</w:t>
      </w:r>
      <w:r w:rsidR="00110BAB" w:rsidRPr="003E0F7E">
        <w:rPr>
          <w:b/>
          <w:shd w:val="clear" w:color="auto" w:fill="FFFFFF"/>
        </w:rPr>
        <w:t xml:space="preserve"> </w:t>
      </w:r>
      <w:r w:rsidR="00110BAB" w:rsidRPr="003E0F7E">
        <w:rPr>
          <w:shd w:val="clear" w:color="auto" w:fill="FFFFFF"/>
        </w:rPr>
        <w:t xml:space="preserve">which </w:t>
      </w:r>
      <w:r w:rsidR="00110BAB" w:rsidRPr="003E0F7E">
        <w:rPr>
          <w:b/>
          <w:shd w:val="clear" w:color="auto" w:fill="FFFFFF"/>
        </w:rPr>
        <w:t>aperture size</w:t>
      </w:r>
      <w:r w:rsidR="00110BAB" w:rsidRPr="003E0F7E">
        <w:rPr>
          <w:shd w:val="clear" w:color="auto" w:fill="FFFFFF"/>
        </w:rPr>
        <w:t xml:space="preserve"> </w:t>
      </w:r>
      <w:r w:rsidR="00E115BD" w:rsidRPr="003E0F7E">
        <w:rPr>
          <w:shd w:val="clear" w:color="auto" w:fill="FFFFFF"/>
        </w:rPr>
        <w:t xml:space="preserve">set to </w:t>
      </w:r>
      <w:r w:rsidR="00110BAB" w:rsidRPr="003E0F7E">
        <w:rPr>
          <w:b/>
          <w:shd w:val="clear" w:color="auto" w:fill="FFFFFF"/>
        </w:rPr>
        <w:t>3</w:t>
      </w:r>
      <w:r w:rsidR="00110BAB" w:rsidRPr="003E0F7E">
        <w:rPr>
          <w:shd w:val="clear" w:color="auto" w:fill="FFFFFF"/>
        </w:rPr>
        <w:t xml:space="preserve">, </w:t>
      </w:r>
      <w:r w:rsidR="00110BAB" w:rsidRPr="003E0F7E">
        <w:rPr>
          <w:b/>
          <w:shd w:val="clear" w:color="auto" w:fill="FFFFFF"/>
        </w:rPr>
        <w:t>x</w:t>
      </w:r>
      <w:r w:rsidR="00A079AE" w:rsidRPr="003E0F7E">
        <w:rPr>
          <w:b/>
          <w:shd w:val="clear" w:color="auto" w:fill="FFFFFF"/>
        </w:rPr>
        <w:t xml:space="preserve"> </w:t>
      </w:r>
      <w:r w:rsidR="00110BAB" w:rsidRPr="003E0F7E">
        <w:rPr>
          <w:b/>
          <w:shd w:val="clear" w:color="auto" w:fill="FFFFFF"/>
        </w:rPr>
        <w:t>order</w:t>
      </w:r>
      <w:r w:rsidR="00110BAB" w:rsidRPr="003E0F7E">
        <w:rPr>
          <w:shd w:val="clear" w:color="auto" w:fill="FFFFFF"/>
        </w:rPr>
        <w:t xml:space="preserve"> </w:t>
      </w:r>
      <w:r w:rsidR="00E115BD" w:rsidRPr="003E0F7E">
        <w:rPr>
          <w:shd w:val="clear" w:color="auto" w:fill="FFFFFF"/>
        </w:rPr>
        <w:t xml:space="preserve">set to </w:t>
      </w:r>
      <w:r w:rsidR="00110BAB" w:rsidRPr="003E0F7E">
        <w:rPr>
          <w:b/>
          <w:shd w:val="clear" w:color="auto" w:fill="FFFFFF"/>
        </w:rPr>
        <w:t>1</w:t>
      </w:r>
      <w:r w:rsidR="00110BAB" w:rsidRPr="003E0F7E">
        <w:rPr>
          <w:shd w:val="clear" w:color="auto" w:fill="FFFFFF"/>
        </w:rPr>
        <w:t xml:space="preserve">, </w:t>
      </w:r>
      <w:r w:rsidR="00110BAB" w:rsidRPr="003E0F7E">
        <w:rPr>
          <w:b/>
          <w:shd w:val="clear" w:color="auto" w:fill="FFFFFF"/>
        </w:rPr>
        <w:t>y</w:t>
      </w:r>
      <w:r w:rsidR="00A079AE" w:rsidRPr="003E0F7E">
        <w:rPr>
          <w:b/>
          <w:shd w:val="clear" w:color="auto" w:fill="FFFFFF"/>
        </w:rPr>
        <w:t xml:space="preserve"> </w:t>
      </w:r>
      <w:r w:rsidR="00110BAB" w:rsidRPr="003E0F7E">
        <w:rPr>
          <w:b/>
          <w:shd w:val="clear" w:color="auto" w:fill="FFFFFF"/>
        </w:rPr>
        <w:t>order</w:t>
      </w:r>
      <w:r w:rsidR="00110BAB" w:rsidRPr="003E0F7E">
        <w:rPr>
          <w:shd w:val="clear" w:color="auto" w:fill="FFFFFF"/>
        </w:rPr>
        <w:t xml:space="preserve"> </w:t>
      </w:r>
      <w:r w:rsidR="00E115BD" w:rsidRPr="003E0F7E">
        <w:rPr>
          <w:shd w:val="clear" w:color="auto" w:fill="FFFFFF"/>
        </w:rPr>
        <w:t xml:space="preserve">set to </w:t>
      </w:r>
      <w:r w:rsidR="00110BAB" w:rsidRPr="003E0F7E">
        <w:rPr>
          <w:b/>
          <w:shd w:val="clear" w:color="auto" w:fill="FFFFFF"/>
        </w:rPr>
        <w:t>0</w:t>
      </w:r>
    </w:p>
    <w:p w14:paraId="31EC41CC" w14:textId="4CDD1BDD" w:rsidR="008001F2" w:rsidRPr="003E0F7E" w:rsidRDefault="00605458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clicks Canny </w:t>
      </w:r>
      <w:r w:rsidR="00340479" w:rsidRPr="003E0F7E">
        <w:rPr>
          <w:b/>
          <w:shd w:val="clear" w:color="auto" w:fill="FFFFFF"/>
        </w:rPr>
        <w:t>Picture Box</w:t>
      </w:r>
      <w:r w:rsidR="00340479"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="00340479" w:rsidRPr="003E0F7E">
        <w:rPr>
          <w:shd w:val="clear" w:color="auto" w:fill="FFFFFF"/>
        </w:rPr>
        <w:t xml:space="preserve"> will:</w:t>
      </w:r>
    </w:p>
    <w:p w14:paraId="4FA4FBE9" w14:textId="04E02690" w:rsidR="001F4459" w:rsidRPr="003E0F7E" w:rsidRDefault="001F4459" w:rsidP="00AF7CE3">
      <w:pPr>
        <w:pStyle w:val="ListParagraph"/>
        <w:numPr>
          <w:ilvl w:val="0"/>
          <w:numId w:val="2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481B71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 xml:space="preserve">show error message </w:t>
      </w:r>
      <w:r w:rsidRPr="003E0F7E">
        <w:rPr>
          <w:shd w:val="clear" w:color="auto" w:fill="FFFFFF"/>
        </w:rPr>
        <w:t>“</w:t>
      </w:r>
      <w:r w:rsidRPr="003E0F7E">
        <w:rPr>
          <w:b/>
          <w:shd w:val="clear" w:color="auto" w:fill="FFFFFF"/>
        </w:rPr>
        <w:t>Please upload image first</w:t>
      </w:r>
      <w:r w:rsidRPr="003E0F7E">
        <w:rPr>
          <w:shd w:val="clear" w:color="auto" w:fill="FFFFFF"/>
        </w:rPr>
        <w:t>”</w:t>
      </w:r>
    </w:p>
    <w:p w14:paraId="0760FA75" w14:textId="77777777" w:rsidR="001F4459" w:rsidRPr="003E0F7E" w:rsidRDefault="001F4459" w:rsidP="00AF7CE3">
      <w:pPr>
        <w:pStyle w:val="ListParagraph"/>
        <w:numPr>
          <w:ilvl w:val="0"/>
          <w:numId w:val="2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Otherwise, then:</w:t>
      </w:r>
    </w:p>
    <w:p w14:paraId="2E7501B1" w14:textId="77777777" w:rsidR="00340479" w:rsidRPr="003E0F7E" w:rsidRDefault="00340479" w:rsidP="00AF7CE3">
      <w:pPr>
        <w:pStyle w:val="ListParagraph"/>
        <w:numPr>
          <w:ilvl w:val="0"/>
          <w:numId w:val="27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High Label </w:t>
      </w:r>
      <w:r w:rsidRPr="003E0F7E">
        <w:rPr>
          <w:shd w:val="clear" w:color="auto" w:fill="FFFFFF"/>
        </w:rPr>
        <w:t xml:space="preserve">and </w:t>
      </w:r>
      <w:r w:rsidRPr="003E0F7E">
        <w:rPr>
          <w:b/>
          <w:shd w:val="clear" w:color="auto" w:fill="FFFFFF"/>
        </w:rPr>
        <w:t>Low Label</w:t>
      </w:r>
    </w:p>
    <w:p w14:paraId="59CEBD10" w14:textId="77777777" w:rsidR="00340479" w:rsidRPr="003E0F7E" w:rsidRDefault="00340479" w:rsidP="00AF7CE3">
      <w:pPr>
        <w:pStyle w:val="ListParagraph"/>
        <w:numPr>
          <w:ilvl w:val="0"/>
          <w:numId w:val="27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>Show High Track</w:t>
      </w:r>
      <w:r w:rsidR="001741C1" w:rsidRPr="003E0F7E">
        <w:rPr>
          <w:b/>
          <w:shd w:val="clear" w:color="auto" w:fill="FFFFFF"/>
        </w:rPr>
        <w:t xml:space="preserve"> B</w:t>
      </w:r>
      <w:r w:rsidRPr="003E0F7E">
        <w:rPr>
          <w:b/>
          <w:shd w:val="clear" w:color="auto" w:fill="FFFFFF"/>
        </w:rPr>
        <w:t xml:space="preserve">ar </w:t>
      </w:r>
      <w:r w:rsidRPr="003E0F7E">
        <w:rPr>
          <w:shd w:val="clear" w:color="auto" w:fill="FFFFFF"/>
        </w:rPr>
        <w:t xml:space="preserve">and </w:t>
      </w:r>
      <w:r w:rsidRPr="003E0F7E">
        <w:rPr>
          <w:b/>
          <w:shd w:val="clear" w:color="auto" w:fill="FFFFFF"/>
        </w:rPr>
        <w:t>Low Track</w:t>
      </w:r>
      <w:r w:rsidR="001741C1" w:rsidRPr="003E0F7E">
        <w:rPr>
          <w:b/>
          <w:shd w:val="clear" w:color="auto" w:fill="FFFFFF"/>
        </w:rPr>
        <w:t xml:space="preserve"> B</w:t>
      </w:r>
      <w:r w:rsidRPr="003E0F7E">
        <w:rPr>
          <w:b/>
          <w:shd w:val="clear" w:color="auto" w:fill="FFFFFF"/>
        </w:rPr>
        <w:t>ar</w:t>
      </w:r>
    </w:p>
    <w:p w14:paraId="6B37FFE1" w14:textId="77777777" w:rsidR="00340479" w:rsidRPr="003E0F7E" w:rsidRDefault="00340479" w:rsidP="00AF7CE3">
      <w:pPr>
        <w:pStyle w:val="ListParagraph"/>
        <w:numPr>
          <w:ilvl w:val="0"/>
          <w:numId w:val="27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>Change Canny Label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aqua color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bold</w:t>
      </w:r>
    </w:p>
    <w:p w14:paraId="5E60383F" w14:textId="77777777" w:rsidR="00605458" w:rsidRPr="003E0F7E" w:rsidRDefault="00553867" w:rsidP="00AF7CE3">
      <w:pPr>
        <w:pStyle w:val="ListParagraph"/>
        <w:numPr>
          <w:ilvl w:val="0"/>
          <w:numId w:val="27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 mode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Uploaded Image Picture Box</w:t>
      </w:r>
    </w:p>
    <w:p w14:paraId="2C5ABD1A" w14:textId="459A25E8" w:rsidR="008D07E9" w:rsidRPr="003E0F7E" w:rsidRDefault="008D07E9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Laplace Picture Box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30155DB9" w14:textId="6F50802D" w:rsidR="008D07E9" w:rsidRPr="003E0F7E" w:rsidRDefault="008D07E9" w:rsidP="00AF7CE3">
      <w:pPr>
        <w:pStyle w:val="ListParagraph"/>
        <w:numPr>
          <w:ilvl w:val="0"/>
          <w:numId w:val="28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hasn’</w:t>
      </w:r>
      <w:r w:rsidR="001C419C" w:rsidRPr="003E0F7E">
        <w:rPr>
          <w:b/>
          <w:shd w:val="clear" w:color="auto" w:fill="FFFFFF"/>
        </w:rPr>
        <w:t xml:space="preserve">t </w:t>
      </w:r>
      <w:r w:rsidR="00481B71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show error message</w:t>
      </w:r>
      <w:r w:rsidRPr="003E0F7E">
        <w:rPr>
          <w:shd w:val="clear" w:color="auto" w:fill="FFFFFF"/>
        </w:rPr>
        <w:t xml:space="preserve"> “</w:t>
      </w:r>
      <w:r w:rsidRPr="003E0F7E">
        <w:rPr>
          <w:b/>
          <w:shd w:val="clear" w:color="auto" w:fill="FFFFFF"/>
        </w:rPr>
        <w:t>Please upload image first</w:t>
      </w:r>
      <w:r w:rsidRPr="003E0F7E">
        <w:rPr>
          <w:shd w:val="clear" w:color="auto" w:fill="FFFFFF"/>
        </w:rPr>
        <w:t>”</w:t>
      </w:r>
    </w:p>
    <w:p w14:paraId="3EB93C6D" w14:textId="77777777" w:rsidR="00F4200C" w:rsidRPr="003E0F7E" w:rsidRDefault="00F4200C" w:rsidP="00AF7CE3">
      <w:pPr>
        <w:pStyle w:val="ListParagraph"/>
        <w:numPr>
          <w:ilvl w:val="0"/>
          <w:numId w:val="28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Otherwise, then:</w:t>
      </w:r>
    </w:p>
    <w:p w14:paraId="6350009B" w14:textId="77777777" w:rsidR="00F4200C" w:rsidRPr="003E0F7E" w:rsidRDefault="001741C1" w:rsidP="00AF7CE3">
      <w:pPr>
        <w:pStyle w:val="ListParagraph"/>
        <w:numPr>
          <w:ilvl w:val="0"/>
          <w:numId w:val="29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>Hide High Label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Low Label</w:t>
      </w:r>
    </w:p>
    <w:p w14:paraId="0F342070" w14:textId="77777777" w:rsidR="001741C1" w:rsidRPr="003E0F7E" w:rsidRDefault="001741C1" w:rsidP="00AF7CE3">
      <w:pPr>
        <w:pStyle w:val="ListParagraph"/>
        <w:numPr>
          <w:ilvl w:val="0"/>
          <w:numId w:val="29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>Hide High Tra</w:t>
      </w:r>
      <w:r w:rsidR="00934220" w:rsidRPr="003E0F7E">
        <w:rPr>
          <w:b/>
          <w:shd w:val="clear" w:color="auto" w:fill="FFFFFF"/>
        </w:rPr>
        <w:t>ck Bar</w:t>
      </w:r>
      <w:r w:rsidR="00934220" w:rsidRPr="003E0F7E">
        <w:rPr>
          <w:shd w:val="clear" w:color="auto" w:fill="FFFFFF"/>
        </w:rPr>
        <w:t xml:space="preserve"> and </w:t>
      </w:r>
      <w:r w:rsidR="00934220" w:rsidRPr="003E0F7E">
        <w:rPr>
          <w:b/>
          <w:shd w:val="clear" w:color="auto" w:fill="FFFFFF"/>
        </w:rPr>
        <w:t>Low Track</w:t>
      </w:r>
      <w:r w:rsidR="00122E23" w:rsidRPr="003E0F7E">
        <w:rPr>
          <w:b/>
          <w:shd w:val="clear" w:color="auto" w:fill="FFFFFF"/>
        </w:rPr>
        <w:t xml:space="preserve"> B</w:t>
      </w:r>
      <w:r w:rsidR="00934220" w:rsidRPr="003E0F7E">
        <w:rPr>
          <w:b/>
          <w:shd w:val="clear" w:color="auto" w:fill="FFFFFF"/>
        </w:rPr>
        <w:t>ar</w:t>
      </w:r>
    </w:p>
    <w:p w14:paraId="5DCD3244" w14:textId="77777777" w:rsidR="00A71AD2" w:rsidRPr="003E0F7E" w:rsidRDefault="00A71AD2" w:rsidP="00AF7CE3">
      <w:pPr>
        <w:pStyle w:val="ListParagraph"/>
        <w:numPr>
          <w:ilvl w:val="0"/>
          <w:numId w:val="29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>Change Laplace Label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aqua color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bold</w:t>
      </w:r>
    </w:p>
    <w:p w14:paraId="240E42C8" w14:textId="77777777" w:rsidR="00A71AD2" w:rsidRPr="003E0F7E" w:rsidRDefault="00A71AD2" w:rsidP="00AF7CE3">
      <w:pPr>
        <w:pStyle w:val="ListParagraph"/>
        <w:numPr>
          <w:ilvl w:val="0"/>
          <w:numId w:val="29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 mode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Uploaded Image Picture Box</w:t>
      </w:r>
    </w:p>
    <w:p w14:paraId="5224B198" w14:textId="1C99D962" w:rsidR="00EB3B85" w:rsidRPr="003E0F7E" w:rsidRDefault="00EB3B85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Sobel Picture Box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64BE043C" w14:textId="294273AD" w:rsidR="00EB3B85" w:rsidRPr="003E0F7E" w:rsidRDefault="00EB3B85" w:rsidP="00AF7CE3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481B71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 xml:space="preserve">show error message </w:t>
      </w:r>
      <w:r w:rsidRPr="003E0F7E">
        <w:rPr>
          <w:shd w:val="clear" w:color="auto" w:fill="FFFFFF"/>
        </w:rPr>
        <w:t>“</w:t>
      </w:r>
      <w:r w:rsidRPr="003E0F7E">
        <w:rPr>
          <w:b/>
          <w:shd w:val="clear" w:color="auto" w:fill="FFFFFF"/>
        </w:rPr>
        <w:t>Please upload image first</w:t>
      </w:r>
      <w:r w:rsidRPr="003E0F7E">
        <w:rPr>
          <w:shd w:val="clear" w:color="auto" w:fill="FFFFFF"/>
        </w:rPr>
        <w:t>”</w:t>
      </w:r>
    </w:p>
    <w:p w14:paraId="68B560D7" w14:textId="77777777" w:rsidR="00EB3B85" w:rsidRPr="00930362" w:rsidRDefault="00EB3B85" w:rsidP="00AF7CE3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shd w:val="clear" w:color="auto" w:fill="FFFFFF"/>
        </w:rPr>
      </w:pPr>
      <w:r>
        <w:rPr>
          <w:shd w:val="clear" w:color="auto" w:fill="FFFFFF"/>
        </w:rPr>
        <w:t>Otherwise, then:</w:t>
      </w:r>
    </w:p>
    <w:p w14:paraId="1150F94A" w14:textId="77777777" w:rsidR="00930362" w:rsidRDefault="00930362" w:rsidP="00AF7CE3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Hide High Label</w:t>
      </w:r>
      <w:r>
        <w:rPr>
          <w:shd w:val="clear" w:color="auto" w:fill="FFFFFF"/>
        </w:rPr>
        <w:t xml:space="preserve"> and </w:t>
      </w:r>
      <w:r>
        <w:rPr>
          <w:b/>
          <w:shd w:val="clear" w:color="auto" w:fill="FFFFFF"/>
        </w:rPr>
        <w:t>Low Label</w:t>
      </w:r>
    </w:p>
    <w:p w14:paraId="6A7855E9" w14:textId="77777777" w:rsidR="00930362" w:rsidRDefault="00930362" w:rsidP="00AF7CE3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Hide High Track Bar</w:t>
      </w:r>
      <w:r>
        <w:rPr>
          <w:shd w:val="clear" w:color="auto" w:fill="FFFFFF"/>
        </w:rPr>
        <w:t xml:space="preserve"> and </w:t>
      </w:r>
      <w:r>
        <w:rPr>
          <w:b/>
          <w:shd w:val="clear" w:color="auto" w:fill="FFFFFF"/>
        </w:rPr>
        <w:t>Low Track Bar</w:t>
      </w:r>
    </w:p>
    <w:p w14:paraId="2584B72B" w14:textId="77777777" w:rsidR="00141D77" w:rsidRPr="00141D77" w:rsidRDefault="00141D77" w:rsidP="00AF7CE3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lastRenderedPageBreak/>
        <w:t>Change Sobel Label</w:t>
      </w:r>
      <w:r>
        <w:rPr>
          <w:shd w:val="clear" w:color="auto" w:fill="FFFFFF"/>
        </w:rPr>
        <w:t xml:space="preserve"> to </w:t>
      </w:r>
      <w:r>
        <w:rPr>
          <w:b/>
          <w:shd w:val="clear" w:color="auto" w:fill="FFFFFF"/>
        </w:rPr>
        <w:t>aqua color</w:t>
      </w:r>
      <w:r>
        <w:rPr>
          <w:shd w:val="clear" w:color="auto" w:fill="FFFFFF"/>
        </w:rPr>
        <w:t xml:space="preserve"> and </w:t>
      </w:r>
      <w:r>
        <w:rPr>
          <w:b/>
          <w:shd w:val="clear" w:color="auto" w:fill="FFFFFF"/>
        </w:rPr>
        <w:t>bold</w:t>
      </w:r>
    </w:p>
    <w:p w14:paraId="6F73B932" w14:textId="77777777" w:rsidR="00141D77" w:rsidRDefault="00141D77" w:rsidP="00AF7CE3">
      <w:pPr>
        <w:pStyle w:val="ListParagraph"/>
        <w:numPr>
          <w:ilvl w:val="0"/>
          <w:numId w:val="3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Show </w:t>
      </w:r>
      <w:r>
        <w:rPr>
          <w:shd w:val="clear" w:color="auto" w:fill="FFFFFF"/>
        </w:rPr>
        <w:t xml:space="preserve">the </w:t>
      </w:r>
      <w:r>
        <w:rPr>
          <w:b/>
          <w:shd w:val="clear" w:color="auto" w:fill="FFFFFF"/>
        </w:rPr>
        <w:t>chosen image mode</w:t>
      </w:r>
      <w:r>
        <w:rPr>
          <w:shd w:val="clear" w:color="auto" w:fill="FFFFFF"/>
        </w:rPr>
        <w:t xml:space="preserve"> in the </w:t>
      </w:r>
      <w:r>
        <w:rPr>
          <w:b/>
          <w:shd w:val="clear" w:color="auto" w:fill="FFFFFF"/>
        </w:rPr>
        <w:t>Uploaded Image Picture Box</w:t>
      </w:r>
    </w:p>
    <w:p w14:paraId="4594A56E" w14:textId="03A292F9" w:rsidR="00F248DD" w:rsidRPr="003E0F7E" w:rsidRDefault="00F248DD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="003B556D" w:rsidRPr="003E0F7E">
        <w:rPr>
          <w:b/>
          <w:shd w:val="clear" w:color="auto" w:fill="FFFFFF"/>
        </w:rPr>
        <w:t>changes</w:t>
      </w:r>
      <w:r w:rsidRPr="003E0F7E">
        <w:rPr>
          <w:b/>
          <w:shd w:val="clear" w:color="auto" w:fill="FFFFFF"/>
        </w:rPr>
        <w:t xml:space="preserve"> high</w:t>
      </w:r>
      <w:r w:rsidR="00122E23" w:rsidRPr="003E0F7E">
        <w:rPr>
          <w:b/>
          <w:shd w:val="clear" w:color="auto" w:fill="FFFFFF"/>
        </w:rPr>
        <w:t xml:space="preserve"> </w:t>
      </w:r>
      <w:r w:rsidR="00122E23" w:rsidRPr="003E0F7E">
        <w:rPr>
          <w:shd w:val="clear" w:color="auto" w:fill="FFFFFF"/>
        </w:rPr>
        <w:t xml:space="preserve">or </w:t>
      </w:r>
      <w:r w:rsidR="00122E23" w:rsidRPr="003E0F7E">
        <w:rPr>
          <w:b/>
          <w:shd w:val="clear" w:color="auto" w:fill="FFFFFF"/>
        </w:rPr>
        <w:t>low track bar</w:t>
      </w:r>
      <w:r w:rsidR="001F5048" w:rsidRPr="003E0F7E">
        <w:rPr>
          <w:b/>
          <w:shd w:val="clear" w:color="auto" w:fill="FFFFFF"/>
        </w:rPr>
        <w:t xml:space="preserve"> value</w:t>
      </w:r>
      <w:r w:rsidR="00122E23" w:rsidRPr="003E0F7E">
        <w:rPr>
          <w:shd w:val="clear" w:color="auto" w:fill="FFFFFF"/>
        </w:rPr>
        <w:t xml:space="preserve">, </w:t>
      </w:r>
      <w:r w:rsidR="00E124A5" w:rsidRPr="003E0F7E">
        <w:rPr>
          <w:shd w:val="clear" w:color="auto" w:fill="FFFFFF"/>
        </w:rPr>
        <w:t xml:space="preserve">the change will </w:t>
      </w:r>
      <w:r w:rsidR="00122E23" w:rsidRPr="003E0F7E">
        <w:rPr>
          <w:shd w:val="clear" w:color="auto" w:fill="FFFFFF"/>
        </w:rPr>
        <w:t xml:space="preserve">affect </w:t>
      </w:r>
      <w:r w:rsidR="00122E23" w:rsidRPr="003E0F7E">
        <w:rPr>
          <w:b/>
          <w:shd w:val="clear" w:color="auto" w:fill="FFFFFF"/>
        </w:rPr>
        <w:t>Canny</w:t>
      </w:r>
      <w:r w:rsidR="00122E23" w:rsidRPr="003E0F7E">
        <w:rPr>
          <w:shd w:val="clear" w:color="auto" w:fill="FFFFFF"/>
        </w:rPr>
        <w:t xml:space="preserve"> </w:t>
      </w:r>
      <w:r w:rsidR="00122E23" w:rsidRPr="003E0F7E">
        <w:rPr>
          <w:b/>
          <w:shd w:val="clear" w:color="auto" w:fill="FFFFFF"/>
        </w:rPr>
        <w:t>Edge Detection</w:t>
      </w:r>
      <w:r w:rsidR="001F5048" w:rsidRPr="003E0F7E">
        <w:rPr>
          <w:b/>
          <w:shd w:val="clear" w:color="auto" w:fill="FFFFFF"/>
        </w:rPr>
        <w:t xml:space="preserve"> </w:t>
      </w:r>
      <w:r w:rsidR="003B556D" w:rsidRPr="003E0F7E">
        <w:rPr>
          <w:b/>
          <w:shd w:val="clear" w:color="auto" w:fill="FFFFFF"/>
        </w:rPr>
        <w:t xml:space="preserve">in </w:t>
      </w:r>
      <w:r w:rsidR="001F5048" w:rsidRPr="003E0F7E">
        <w:rPr>
          <w:b/>
          <w:shd w:val="clear" w:color="auto" w:fill="FFFFFF"/>
        </w:rPr>
        <w:t>real time</w:t>
      </w:r>
    </w:p>
    <w:p w14:paraId="729B46F2" w14:textId="59B0E6F2" w:rsidR="001F5048" w:rsidRPr="003E0F7E" w:rsidRDefault="001F5048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change aperture size value</w:t>
      </w:r>
      <w:r w:rsidRPr="003E0F7E">
        <w:rPr>
          <w:shd w:val="clear" w:color="auto" w:fill="FFFFFF"/>
        </w:rPr>
        <w:t xml:space="preserve">, </w:t>
      </w:r>
      <w:r w:rsidR="008C366B" w:rsidRPr="003E0F7E">
        <w:rPr>
          <w:shd w:val="clear" w:color="auto" w:fill="FFFFFF"/>
        </w:rPr>
        <w:t xml:space="preserve">the change will affect </w:t>
      </w:r>
      <w:r w:rsidRPr="003E0F7E">
        <w:rPr>
          <w:b/>
          <w:shd w:val="clear" w:color="auto" w:fill="FFFFFF"/>
        </w:rPr>
        <w:t xml:space="preserve">all mode aperture size </w:t>
      </w:r>
      <w:r w:rsidR="008C366B" w:rsidRPr="003E0F7E">
        <w:rPr>
          <w:b/>
          <w:shd w:val="clear" w:color="auto" w:fill="FFFFFF"/>
        </w:rPr>
        <w:t xml:space="preserve">in </w:t>
      </w:r>
      <w:r w:rsidRPr="003E0F7E">
        <w:rPr>
          <w:b/>
          <w:shd w:val="clear" w:color="auto" w:fill="FFFFFF"/>
        </w:rPr>
        <w:t>real time</w:t>
      </w:r>
    </w:p>
    <w:p w14:paraId="49FDB7E3" w14:textId="77777777" w:rsidR="00605458" w:rsidRDefault="00605458" w:rsidP="00AF7CE3">
      <w:pPr>
        <w:spacing w:line="360" w:lineRule="auto"/>
        <w:jc w:val="both"/>
        <w:rPr>
          <w:b/>
          <w:shd w:val="clear" w:color="auto" w:fill="FFFFFF"/>
        </w:rPr>
      </w:pPr>
    </w:p>
    <w:p w14:paraId="2584509D" w14:textId="77777777" w:rsidR="00605458" w:rsidRDefault="00A369D7" w:rsidP="00AF7CE3">
      <w:pPr>
        <w:spacing w:line="360" w:lineRule="auto"/>
        <w:jc w:val="center"/>
        <w:rPr>
          <w:b/>
          <w:shd w:val="clear" w:color="auto" w:fill="FFFFFF"/>
        </w:rPr>
      </w:pPr>
      <w:r w:rsidRPr="00A369D7">
        <w:rPr>
          <w:noProof/>
          <w:bdr w:val="single" w:sz="4" w:space="0" w:color="auto"/>
          <w:lang w:eastAsia="en-US"/>
        </w:rPr>
        <w:drawing>
          <wp:inline distT="0" distB="0" distL="0" distR="0" wp14:anchorId="7E42CED3" wp14:editId="26DFACE8">
            <wp:extent cx="5418560" cy="2794959"/>
            <wp:effectExtent l="19050" t="1905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3581" cy="2797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745CD" w14:textId="77777777" w:rsidR="00A369D7" w:rsidRDefault="00A369D7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6. Edge Detection Form</w:t>
      </w:r>
    </w:p>
    <w:p w14:paraId="3C3D929A" w14:textId="77777777" w:rsidR="000D2691" w:rsidRDefault="000D2691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5E9BC65B" w14:textId="77777777" w:rsidR="00357C90" w:rsidRDefault="00357C90">
      <w:pPr>
        <w:spacing w:after="200" w:line="276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D259911" w14:textId="7273C6BA" w:rsidR="000D2691" w:rsidRDefault="007B6FF2" w:rsidP="00AF7CE3">
      <w:pPr>
        <w:spacing w:line="360" w:lineRule="auto"/>
        <w:jc w:val="center"/>
        <w:rPr>
          <w:shd w:val="clear" w:color="auto" w:fill="FFFFFF"/>
        </w:rPr>
      </w:pPr>
      <w:r w:rsidRPr="007B6FF2">
        <w:rPr>
          <w:noProof/>
          <w:bdr w:val="single" w:sz="4" w:space="0" w:color="auto"/>
          <w:lang w:eastAsia="en-US"/>
        </w:rPr>
        <w:lastRenderedPageBreak/>
        <w:drawing>
          <wp:inline distT="0" distB="0" distL="0" distR="0" wp14:anchorId="3D196D12" wp14:editId="137A13A0">
            <wp:extent cx="5410200" cy="2769259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440" cy="2775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161FD" w14:textId="7B6EC397" w:rsidR="0053790D" w:rsidRPr="00357C90" w:rsidRDefault="00D80FD6" w:rsidP="00357C90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7. Edge Detection Form (Canny Edge Detection)</w:t>
      </w:r>
    </w:p>
    <w:p w14:paraId="2A33FF8A" w14:textId="77777777" w:rsidR="0053790D" w:rsidRDefault="0053790D" w:rsidP="00AF7CE3">
      <w:pPr>
        <w:spacing w:line="360" w:lineRule="auto"/>
        <w:rPr>
          <w:shd w:val="clear" w:color="auto" w:fill="FFFFFF"/>
        </w:rPr>
      </w:pPr>
    </w:p>
    <w:p w14:paraId="724C0281" w14:textId="77777777" w:rsidR="00E522A9" w:rsidRDefault="00E522A9" w:rsidP="00AF7CE3">
      <w:pPr>
        <w:pStyle w:val="ListParagraph"/>
        <w:numPr>
          <w:ilvl w:val="0"/>
          <w:numId w:val="11"/>
        </w:numPr>
        <w:spacing w:line="360" w:lineRule="auto"/>
        <w:rPr>
          <w:b/>
          <w:shd w:val="clear" w:color="auto" w:fill="FFFFFF"/>
        </w:rPr>
      </w:pPr>
      <w:r>
        <w:rPr>
          <w:b/>
          <w:shd w:val="clear" w:color="auto" w:fill="FFFFFF"/>
        </w:rPr>
        <w:t>Shape Detection Form</w:t>
      </w:r>
    </w:p>
    <w:p w14:paraId="6908F151" w14:textId="77777777" w:rsidR="00363ED7" w:rsidRDefault="00363ED7" w:rsidP="00AF7CE3">
      <w:pPr>
        <w:pStyle w:val="ListParagraph"/>
        <w:numPr>
          <w:ilvl w:val="0"/>
          <w:numId w:val="7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171EA458" w14:textId="77777777" w:rsidR="00363ED7" w:rsidRDefault="00363ED7" w:rsidP="00AF7CE3">
      <w:pPr>
        <w:pStyle w:val="ListParagraph"/>
        <w:numPr>
          <w:ilvl w:val="0"/>
          <w:numId w:val="3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Picture Box</w:t>
      </w:r>
      <w:r>
        <w:rPr>
          <w:shd w:val="clear" w:color="auto" w:fill="FFFFFF"/>
        </w:rPr>
        <w:tab/>
        <w:t>: Uploaded Image</w:t>
      </w:r>
    </w:p>
    <w:p w14:paraId="0D93775F" w14:textId="77777777" w:rsidR="00363ED7" w:rsidRDefault="00363ED7" w:rsidP="00AF7CE3">
      <w:pPr>
        <w:pStyle w:val="ListParagraph"/>
        <w:numPr>
          <w:ilvl w:val="0"/>
          <w:numId w:val="3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Back, Upload, Process</w:t>
      </w:r>
    </w:p>
    <w:p w14:paraId="6D574236" w14:textId="77777777" w:rsidR="00363ED7" w:rsidRDefault="00363ED7" w:rsidP="00AF7CE3">
      <w:pPr>
        <w:pStyle w:val="ListParagraph"/>
        <w:numPr>
          <w:ilvl w:val="0"/>
          <w:numId w:val="3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Check Box</w:t>
      </w:r>
      <w:r>
        <w:rPr>
          <w:shd w:val="clear" w:color="auto" w:fill="FFFFFF"/>
        </w:rPr>
        <w:tab/>
        <w:t>: Line, Rectangle, Circle</w:t>
      </w:r>
    </w:p>
    <w:p w14:paraId="4794157E" w14:textId="77777777" w:rsidR="0023252A" w:rsidRDefault="00363ED7" w:rsidP="00AF7CE3">
      <w:pPr>
        <w:pStyle w:val="ListParagraph"/>
        <w:numPr>
          <w:ilvl w:val="0"/>
          <w:numId w:val="32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Group Box</w:t>
      </w:r>
      <w:r>
        <w:rPr>
          <w:shd w:val="clear" w:color="auto" w:fill="FFFFFF"/>
        </w:rPr>
        <w:tab/>
        <w:t>: Shape Mode</w:t>
      </w:r>
    </w:p>
    <w:p w14:paraId="170950A0" w14:textId="77777777" w:rsidR="0023252A" w:rsidRDefault="0023252A" w:rsidP="00AF7CE3">
      <w:pPr>
        <w:spacing w:line="360" w:lineRule="auto"/>
        <w:rPr>
          <w:shd w:val="clear" w:color="auto" w:fill="FFFFFF"/>
        </w:rPr>
      </w:pPr>
    </w:p>
    <w:p w14:paraId="5B66D966" w14:textId="77777777" w:rsidR="0023252A" w:rsidRDefault="0023252A" w:rsidP="00AF7CE3">
      <w:pPr>
        <w:pStyle w:val="ListParagraph"/>
        <w:numPr>
          <w:ilvl w:val="0"/>
          <w:numId w:val="7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Descriptions:</w:t>
      </w:r>
    </w:p>
    <w:p w14:paraId="13AEFEA4" w14:textId="77777777" w:rsidR="0023252A" w:rsidRPr="003E0F7E" w:rsidRDefault="00E77151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 xml:space="preserve">When </w:t>
      </w:r>
      <w:r w:rsidRPr="003E0F7E">
        <w:rPr>
          <w:b/>
          <w:shd w:val="clear" w:color="auto" w:fill="FFFFFF"/>
        </w:rPr>
        <w:t>Shape Detection Form starts</w:t>
      </w:r>
      <w:r w:rsidRPr="003E0F7E">
        <w:rPr>
          <w:shd w:val="clear" w:color="auto" w:fill="FFFFFF"/>
        </w:rPr>
        <w:t>, the application will</w:t>
      </w:r>
      <w:r w:rsidR="00D6035D" w:rsidRPr="003E0F7E">
        <w:rPr>
          <w:shd w:val="clear" w:color="auto" w:fill="FFFFFF"/>
        </w:rPr>
        <w:t xml:space="preserve"> </w:t>
      </w:r>
      <w:r w:rsidR="00D6035D" w:rsidRPr="003E0F7E">
        <w:rPr>
          <w:b/>
          <w:shd w:val="clear" w:color="auto" w:fill="FFFFFF"/>
        </w:rPr>
        <w:t>disable</w:t>
      </w:r>
      <w:r w:rsidRPr="003E0F7E">
        <w:rPr>
          <w:shd w:val="clear" w:color="auto" w:fill="FFFFFF"/>
        </w:rPr>
        <w:t xml:space="preserve"> </w:t>
      </w:r>
      <w:r w:rsidR="004D1603" w:rsidRPr="003E0F7E">
        <w:rPr>
          <w:b/>
          <w:shd w:val="clear" w:color="auto" w:fill="FFFFFF"/>
        </w:rPr>
        <w:t>Process</w:t>
      </w:r>
      <w:r w:rsidR="00A51FFE" w:rsidRPr="003E0F7E">
        <w:rPr>
          <w:b/>
          <w:shd w:val="clear" w:color="auto" w:fill="FFFFFF"/>
        </w:rPr>
        <w:t xml:space="preserve"> Button</w:t>
      </w:r>
    </w:p>
    <w:p w14:paraId="3B6B9239" w14:textId="7713D928" w:rsidR="00124992" w:rsidRPr="003E0F7E" w:rsidRDefault="00124992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Back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 </w:t>
      </w:r>
      <w:r w:rsidRPr="003E0F7E">
        <w:rPr>
          <w:b/>
          <w:shd w:val="clear" w:color="auto" w:fill="FFFFFF"/>
        </w:rPr>
        <w:t>go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Menu Form</w:t>
      </w:r>
    </w:p>
    <w:p w14:paraId="28D57AD6" w14:textId="4EE12CCD" w:rsidR="003546A5" w:rsidRPr="003E0F7E" w:rsidRDefault="003546A5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Upload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20D62D53" w14:textId="1745A442" w:rsidR="003546A5" w:rsidRPr="003E0F7E" w:rsidRDefault="003546A5" w:rsidP="00AF7CE3">
      <w:pPr>
        <w:pStyle w:val="ListParagraph"/>
        <w:numPr>
          <w:ilvl w:val="0"/>
          <w:numId w:val="34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Open File Dialog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choose image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 xml:space="preserve">image file extension filter </w:t>
      </w:r>
      <w:r w:rsidRPr="003E0F7E">
        <w:rPr>
          <w:shd w:val="clear" w:color="auto" w:fill="FFFFFF"/>
        </w:rPr>
        <w:t>(</w:t>
      </w:r>
      <w:r w:rsidRPr="003E0F7E">
        <w:rPr>
          <w:b/>
          <w:shd w:val="clear" w:color="auto" w:fill="FFFFFF"/>
        </w:rPr>
        <w:t>.jpg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.jpeg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.png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</w:t>
      </w:r>
      <w:r w:rsidR="00CD03BC" w:rsidRPr="003E0F7E">
        <w:rPr>
          <w:b/>
          <w:shd w:val="clear" w:color="auto" w:fill="FFFFFF"/>
        </w:rPr>
        <w:t>bmp</w:t>
      </w:r>
      <w:r w:rsidR="00CD03BC" w:rsidRPr="003E0F7E">
        <w:rPr>
          <w:shd w:val="clear" w:color="auto" w:fill="FFFFFF"/>
        </w:rPr>
        <w:t>)</w:t>
      </w:r>
    </w:p>
    <w:p w14:paraId="53958ADD" w14:textId="7569DBFE" w:rsidR="00124992" w:rsidRPr="003E0F7E" w:rsidRDefault="003546A5" w:rsidP="00AF7CE3">
      <w:pPr>
        <w:pStyle w:val="ListParagraph"/>
        <w:numPr>
          <w:ilvl w:val="0"/>
          <w:numId w:val="34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confirms</w:t>
      </w:r>
      <w:r w:rsidRPr="003E0F7E">
        <w:rPr>
          <w:shd w:val="clear" w:color="auto" w:fill="FFFFFF"/>
        </w:rPr>
        <w:t xml:space="preserve"> choosing image,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</w:t>
      </w:r>
      <w:r w:rsidR="00124992" w:rsidRPr="003E0F7E">
        <w:rPr>
          <w:shd w:val="clear" w:color="auto" w:fill="FFFFFF"/>
        </w:rPr>
        <w:t>:</w:t>
      </w:r>
    </w:p>
    <w:p w14:paraId="2AFD2597" w14:textId="77777777" w:rsidR="003546A5" w:rsidRPr="003E0F7E" w:rsidRDefault="00124992" w:rsidP="00AF7CE3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>S</w:t>
      </w:r>
      <w:r w:rsidR="003546A5" w:rsidRPr="003E0F7E">
        <w:rPr>
          <w:b/>
          <w:shd w:val="clear" w:color="auto" w:fill="FFFFFF"/>
        </w:rPr>
        <w:t xml:space="preserve">how </w:t>
      </w:r>
      <w:r w:rsidR="003546A5" w:rsidRPr="003E0F7E">
        <w:rPr>
          <w:shd w:val="clear" w:color="auto" w:fill="FFFFFF"/>
        </w:rPr>
        <w:t xml:space="preserve">the </w:t>
      </w:r>
      <w:r w:rsidR="003546A5" w:rsidRPr="003E0F7E">
        <w:rPr>
          <w:b/>
          <w:shd w:val="clear" w:color="auto" w:fill="FFFFFF"/>
        </w:rPr>
        <w:t xml:space="preserve">chosen image </w:t>
      </w:r>
      <w:r w:rsidR="003546A5" w:rsidRPr="003E0F7E">
        <w:rPr>
          <w:shd w:val="clear" w:color="auto" w:fill="FFFFFF"/>
        </w:rPr>
        <w:t xml:space="preserve">in the </w:t>
      </w:r>
      <w:r w:rsidR="003546A5" w:rsidRPr="003E0F7E">
        <w:rPr>
          <w:b/>
          <w:shd w:val="clear" w:color="auto" w:fill="FFFFFF"/>
        </w:rPr>
        <w:t>Uploaded Image Picture Box</w:t>
      </w:r>
    </w:p>
    <w:p w14:paraId="4C97DB82" w14:textId="77777777" w:rsidR="00124992" w:rsidRPr="003E0F7E" w:rsidRDefault="00124992" w:rsidP="00AF7CE3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>Enable Process Button</w:t>
      </w:r>
    </w:p>
    <w:p w14:paraId="78CCF944" w14:textId="4DB53309" w:rsidR="001C419C" w:rsidRPr="003E0F7E" w:rsidRDefault="00124992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</w:t>
      </w:r>
      <w:r w:rsidR="001C419C" w:rsidRPr="003E0F7E">
        <w:rPr>
          <w:b/>
          <w:shd w:val="clear" w:color="auto" w:fill="FFFFFF"/>
        </w:rPr>
        <w:t>ks Process Button</w:t>
      </w:r>
      <w:r w:rsidR="001C419C"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="001C419C" w:rsidRPr="003E0F7E">
        <w:rPr>
          <w:shd w:val="clear" w:color="auto" w:fill="FFFFFF"/>
        </w:rPr>
        <w:t xml:space="preserve"> will:</w:t>
      </w:r>
    </w:p>
    <w:p w14:paraId="6A83AD3F" w14:textId="235612CB" w:rsidR="001C419C" w:rsidRPr="003E0F7E" w:rsidRDefault="001C419C" w:rsidP="00AF7CE3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212635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 xml:space="preserve">show error message </w:t>
      </w:r>
      <w:r w:rsidRPr="003E0F7E">
        <w:rPr>
          <w:shd w:val="clear" w:color="auto" w:fill="FFFFFF"/>
        </w:rPr>
        <w:t>“</w:t>
      </w:r>
      <w:r w:rsidRPr="003E0F7E">
        <w:rPr>
          <w:b/>
          <w:shd w:val="clear" w:color="auto" w:fill="FFFFFF"/>
        </w:rPr>
        <w:t>Please upload image first</w:t>
      </w:r>
      <w:r w:rsidRPr="003E0F7E">
        <w:rPr>
          <w:shd w:val="clear" w:color="auto" w:fill="FFFFFF"/>
        </w:rPr>
        <w:t>”</w:t>
      </w:r>
    </w:p>
    <w:p w14:paraId="589A3A5A" w14:textId="23E022BC" w:rsidR="001C419C" w:rsidRPr="003E0F7E" w:rsidRDefault="001C419C" w:rsidP="00AF7CE3">
      <w:pPr>
        <w:pStyle w:val="ListParagraph"/>
        <w:numPr>
          <w:ilvl w:val="0"/>
          <w:numId w:val="36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lastRenderedPageBreak/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27634F" w:rsidRPr="003E0F7E">
        <w:rPr>
          <w:b/>
          <w:shd w:val="clear" w:color="auto" w:fill="FFFFFF"/>
        </w:rPr>
        <w:t>check shape check box</w:t>
      </w:r>
      <w:r w:rsidR="00C446C6" w:rsidRPr="003E0F7E">
        <w:rPr>
          <w:shd w:val="clear" w:color="auto" w:fill="FFFFFF"/>
        </w:rPr>
        <w:t xml:space="preserve">, </w:t>
      </w:r>
      <w:r w:rsidR="00C446C6" w:rsidRPr="003E0F7E">
        <w:rPr>
          <w:b/>
          <w:shd w:val="clear" w:color="auto" w:fill="FFFFFF"/>
        </w:rPr>
        <w:t xml:space="preserve">show error message </w:t>
      </w:r>
      <w:r w:rsidR="00C446C6" w:rsidRPr="003E0F7E">
        <w:rPr>
          <w:shd w:val="clear" w:color="auto" w:fill="FFFFFF"/>
        </w:rPr>
        <w:t>“</w:t>
      </w:r>
      <w:r w:rsidR="00C446C6" w:rsidRPr="003E0F7E">
        <w:rPr>
          <w:b/>
          <w:shd w:val="clear" w:color="auto" w:fill="FFFFFF"/>
        </w:rPr>
        <w:t>Choose Shape Detection Mode</w:t>
      </w:r>
      <w:r w:rsidR="00C446C6" w:rsidRPr="003E0F7E">
        <w:rPr>
          <w:shd w:val="clear" w:color="auto" w:fill="FFFFFF"/>
        </w:rPr>
        <w:t>”</w:t>
      </w:r>
    </w:p>
    <w:p w14:paraId="2FBD8130" w14:textId="77777777" w:rsidR="00C446C6" w:rsidRDefault="00C446C6" w:rsidP="00AF7CE3">
      <w:pPr>
        <w:pStyle w:val="ListParagraph"/>
        <w:numPr>
          <w:ilvl w:val="0"/>
          <w:numId w:val="36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Otherwise, then:</w:t>
      </w:r>
    </w:p>
    <w:p w14:paraId="1411D6E5" w14:textId="77777777" w:rsidR="00C446C6" w:rsidRDefault="00167B79" w:rsidP="00AF7CE3">
      <w:pPr>
        <w:pStyle w:val="ListParagraph"/>
        <w:numPr>
          <w:ilvl w:val="0"/>
          <w:numId w:val="37"/>
        </w:numPr>
        <w:spacing w:line="360" w:lineRule="auto"/>
        <w:rPr>
          <w:shd w:val="clear" w:color="auto" w:fill="FFFFFF"/>
        </w:rPr>
      </w:pPr>
      <w:r>
        <w:rPr>
          <w:b/>
          <w:shd w:val="clear" w:color="auto" w:fill="FFFFFF"/>
        </w:rPr>
        <w:t>Detect image</w:t>
      </w:r>
      <w:r>
        <w:rPr>
          <w:shd w:val="clear" w:color="auto" w:fill="FFFFFF"/>
        </w:rPr>
        <w:t xml:space="preserve"> according to the </w:t>
      </w:r>
      <w:r>
        <w:rPr>
          <w:b/>
          <w:shd w:val="clear" w:color="auto" w:fill="FFFFFF"/>
        </w:rPr>
        <w:t>checked Shape Detection Check Box</w:t>
      </w:r>
      <w:r>
        <w:rPr>
          <w:shd w:val="clear" w:color="auto" w:fill="FFFFFF"/>
        </w:rPr>
        <w:t xml:space="preserve"> with </w:t>
      </w:r>
      <w:r>
        <w:rPr>
          <w:b/>
          <w:shd w:val="clear" w:color="auto" w:fill="FFFFFF"/>
        </w:rPr>
        <w:t xml:space="preserve">different color </w:t>
      </w:r>
      <w:r>
        <w:rPr>
          <w:shd w:val="clear" w:color="auto" w:fill="FFFFFF"/>
        </w:rPr>
        <w:t xml:space="preserve">for each </w:t>
      </w:r>
      <w:r>
        <w:rPr>
          <w:b/>
          <w:shd w:val="clear" w:color="auto" w:fill="FFFFFF"/>
        </w:rPr>
        <w:t>detection type</w:t>
      </w:r>
    </w:p>
    <w:p w14:paraId="0B6DDB79" w14:textId="25B9C90C" w:rsidR="00167B79" w:rsidRPr="00D14922" w:rsidRDefault="00167B79" w:rsidP="00AF7CE3">
      <w:pPr>
        <w:pStyle w:val="ListParagraph"/>
        <w:numPr>
          <w:ilvl w:val="0"/>
          <w:numId w:val="37"/>
        </w:numPr>
        <w:spacing w:line="360" w:lineRule="auto"/>
        <w:rPr>
          <w:shd w:val="clear" w:color="auto" w:fill="FFFFFF"/>
        </w:rPr>
      </w:pPr>
      <w:r>
        <w:rPr>
          <w:b/>
          <w:shd w:val="clear" w:color="auto" w:fill="FFFFFF"/>
        </w:rPr>
        <w:t>Show detected image</w:t>
      </w:r>
      <w:r>
        <w:rPr>
          <w:shd w:val="clear" w:color="auto" w:fill="FFFFFF"/>
        </w:rPr>
        <w:t xml:space="preserve"> in the</w:t>
      </w:r>
      <w:r w:rsidR="00662EC5">
        <w:rPr>
          <w:shd w:val="clear" w:color="auto" w:fill="FFFFFF"/>
        </w:rPr>
        <w:t xml:space="preserve"> </w:t>
      </w:r>
      <w:r w:rsidR="00662EC5">
        <w:rPr>
          <w:b/>
          <w:shd w:val="clear" w:color="auto" w:fill="FFFFFF"/>
        </w:rPr>
        <w:t>Uploaded Image</w:t>
      </w:r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Picture Box</w:t>
      </w:r>
    </w:p>
    <w:p w14:paraId="63629D8F" w14:textId="77777777" w:rsidR="00D14922" w:rsidRPr="009D67A7" w:rsidRDefault="00D14922" w:rsidP="00D14922">
      <w:pPr>
        <w:pStyle w:val="ListParagraph"/>
        <w:spacing w:line="360" w:lineRule="auto"/>
        <w:ind w:left="2160"/>
        <w:rPr>
          <w:shd w:val="clear" w:color="auto" w:fill="FFFFFF"/>
        </w:rPr>
      </w:pPr>
    </w:p>
    <w:p w14:paraId="108960FD" w14:textId="77777777" w:rsidR="00A369D7" w:rsidRDefault="00B15B66" w:rsidP="00AF7CE3">
      <w:pPr>
        <w:tabs>
          <w:tab w:val="left" w:pos="1890"/>
        </w:tabs>
        <w:spacing w:line="360" w:lineRule="auto"/>
        <w:jc w:val="center"/>
        <w:rPr>
          <w:b/>
          <w:shd w:val="clear" w:color="auto" w:fill="FFFFFF"/>
        </w:rPr>
      </w:pPr>
      <w:r w:rsidRPr="00B15B66">
        <w:rPr>
          <w:noProof/>
          <w:bdr w:val="single" w:sz="4" w:space="0" w:color="auto"/>
          <w:lang w:eastAsia="en-US"/>
        </w:rPr>
        <w:drawing>
          <wp:inline distT="0" distB="0" distL="0" distR="0" wp14:anchorId="4D4F8A8F" wp14:editId="7F837AF1">
            <wp:extent cx="5294289" cy="3267075"/>
            <wp:effectExtent l="19050" t="1905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125" cy="3271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4540F" w14:textId="77777777" w:rsidR="00F6412A" w:rsidRDefault="00F6412A" w:rsidP="00AF7CE3">
      <w:pPr>
        <w:tabs>
          <w:tab w:val="left" w:pos="1890"/>
        </w:tabs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8. Shape Detection Form</w:t>
      </w:r>
    </w:p>
    <w:p w14:paraId="63198071" w14:textId="77777777" w:rsidR="00DE7C9D" w:rsidRDefault="00DE7C9D" w:rsidP="00AF7CE3">
      <w:pPr>
        <w:tabs>
          <w:tab w:val="left" w:pos="1890"/>
        </w:tabs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64614ED8" w14:textId="77777777" w:rsidR="00DE7C9D" w:rsidRDefault="00955BAB" w:rsidP="00AF7CE3">
      <w:pPr>
        <w:tabs>
          <w:tab w:val="left" w:pos="1890"/>
        </w:tabs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955BAB">
        <w:rPr>
          <w:noProof/>
          <w:bdr w:val="single" w:sz="4" w:space="0" w:color="auto"/>
          <w:lang w:eastAsia="en-US"/>
        </w:rPr>
        <w:lastRenderedPageBreak/>
        <w:drawing>
          <wp:inline distT="0" distB="0" distL="0" distR="0" wp14:anchorId="72107E70" wp14:editId="7DCF7782">
            <wp:extent cx="5238750" cy="3235600"/>
            <wp:effectExtent l="19050" t="1905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6582" cy="3240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5343E" w14:textId="70D952DC" w:rsidR="00B15B66" w:rsidRPr="0053790D" w:rsidRDefault="00955BAB" w:rsidP="0053790D">
      <w:pPr>
        <w:tabs>
          <w:tab w:val="left" w:pos="1890"/>
        </w:tabs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9. Shape Detection Form (Line Shape)</w:t>
      </w:r>
    </w:p>
    <w:p w14:paraId="19610EFB" w14:textId="77777777" w:rsidR="00D14922" w:rsidRDefault="00D14922" w:rsidP="00D14922">
      <w:pPr>
        <w:pStyle w:val="ListParagraph"/>
        <w:spacing w:line="360" w:lineRule="auto"/>
        <w:jc w:val="both"/>
        <w:rPr>
          <w:b/>
          <w:shd w:val="clear" w:color="auto" w:fill="FFFFFF"/>
        </w:rPr>
      </w:pPr>
    </w:p>
    <w:p w14:paraId="5E521792" w14:textId="359467DB" w:rsidR="00B15B66" w:rsidRDefault="00B15B66" w:rsidP="00AF7CE3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Image Processing Form</w:t>
      </w:r>
    </w:p>
    <w:p w14:paraId="0E5F2F5B" w14:textId="77777777" w:rsidR="00E55067" w:rsidRPr="00A819AE" w:rsidRDefault="00E55067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74A87E70" w14:textId="77777777" w:rsidR="00A819AE" w:rsidRDefault="00A819AE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Picture Box</w:t>
      </w:r>
      <w:r>
        <w:rPr>
          <w:shd w:val="clear" w:color="auto" w:fill="FFFFFF"/>
        </w:rPr>
        <w:tab/>
        <w:t>: Uploaded Image, Smooth, Grayscale, Threshold</w:t>
      </w:r>
    </w:p>
    <w:p w14:paraId="7F077A5B" w14:textId="77777777" w:rsidR="008508B6" w:rsidRDefault="008508B6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Label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Smooth, Grayscale, Threshold</w:t>
      </w:r>
      <w:r w:rsidR="00FF07A8">
        <w:rPr>
          <w:shd w:val="clear" w:color="auto" w:fill="FFFFFF"/>
        </w:rPr>
        <w:t>, Smooth (Track Bar), Threshold (Track</w:t>
      </w:r>
    </w:p>
    <w:p w14:paraId="5CEDF602" w14:textId="77777777" w:rsidR="00FF07A8" w:rsidRDefault="00FF07A8" w:rsidP="00AF7CE3">
      <w:pPr>
        <w:pStyle w:val="ListParagraph"/>
        <w:spacing w:line="360" w:lineRule="auto"/>
        <w:ind w:left="2880"/>
        <w:rPr>
          <w:shd w:val="clear" w:color="auto" w:fill="FFFFFF"/>
        </w:rPr>
      </w:pPr>
      <w:r>
        <w:rPr>
          <w:shd w:val="clear" w:color="auto" w:fill="FFFFFF"/>
        </w:rPr>
        <w:t xml:space="preserve">  Bar), Brightness</w:t>
      </w:r>
    </w:p>
    <w:p w14:paraId="30039BCB" w14:textId="77777777" w:rsidR="00A819AE" w:rsidRDefault="00A819AE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Back, Upload</w:t>
      </w:r>
    </w:p>
    <w:p w14:paraId="157C9842" w14:textId="77777777" w:rsidR="00DB2C9F" w:rsidRDefault="00DB2C9F" w:rsidP="00AF7CE3">
      <w:pPr>
        <w:pStyle w:val="ListParagraph"/>
        <w:numPr>
          <w:ilvl w:val="0"/>
          <w:numId w:val="33"/>
        </w:num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Track Bar</w:t>
      </w:r>
      <w:r>
        <w:rPr>
          <w:shd w:val="clear" w:color="auto" w:fill="FFFFFF"/>
        </w:rPr>
        <w:tab/>
        <w:t>: Smooth, Threshold, Brightness</w:t>
      </w:r>
    </w:p>
    <w:p w14:paraId="67E9E9D3" w14:textId="77777777" w:rsidR="00DB2C9F" w:rsidRDefault="00405B04" w:rsidP="00AF7CE3">
      <w:pPr>
        <w:pStyle w:val="ListParagraph"/>
        <w:numPr>
          <w:ilvl w:val="0"/>
          <w:numId w:val="33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Group Box</w:t>
      </w:r>
      <w:r>
        <w:rPr>
          <w:shd w:val="clear" w:color="auto" w:fill="FFFFFF"/>
        </w:rPr>
        <w:tab/>
        <w:t>: Mode</w:t>
      </w:r>
      <w:r w:rsidR="00B86950">
        <w:rPr>
          <w:shd w:val="clear" w:color="auto" w:fill="FFFFFF"/>
        </w:rPr>
        <w:t>, Editor</w:t>
      </w:r>
    </w:p>
    <w:p w14:paraId="13BC394B" w14:textId="77777777" w:rsidR="00DB2C9F" w:rsidRDefault="00DB2C9F" w:rsidP="00AF7CE3">
      <w:pPr>
        <w:spacing w:line="360" w:lineRule="auto"/>
        <w:jc w:val="both"/>
        <w:rPr>
          <w:shd w:val="clear" w:color="auto" w:fill="FFFFFF"/>
        </w:rPr>
      </w:pPr>
    </w:p>
    <w:p w14:paraId="36EEAC77" w14:textId="77777777" w:rsidR="00DB2C9F" w:rsidRDefault="00DB2C9F" w:rsidP="00AF7CE3">
      <w:pPr>
        <w:pStyle w:val="ListParagraph"/>
        <w:numPr>
          <w:ilvl w:val="0"/>
          <w:numId w:val="7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Descriptions:</w:t>
      </w:r>
    </w:p>
    <w:p w14:paraId="7D5B303C" w14:textId="77777777" w:rsidR="00DB2C9F" w:rsidRPr="003E0F7E" w:rsidRDefault="00FF07A8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 xml:space="preserve">When </w:t>
      </w:r>
      <w:r w:rsidRPr="003E0F7E">
        <w:rPr>
          <w:b/>
          <w:shd w:val="clear" w:color="auto" w:fill="FFFFFF"/>
        </w:rPr>
        <w:t>Image Processing Form starts</w:t>
      </w:r>
      <w:r w:rsidRPr="003E0F7E">
        <w:rPr>
          <w:shd w:val="clear" w:color="auto" w:fill="FFFFFF"/>
        </w:rPr>
        <w:t>, the application will:</w:t>
      </w:r>
    </w:p>
    <w:p w14:paraId="3E05A0D0" w14:textId="77777777" w:rsidR="00B23D4C" w:rsidRPr="003E0F7E" w:rsidRDefault="00B23D4C" w:rsidP="00AF7CE3">
      <w:pPr>
        <w:pStyle w:val="ListParagraph"/>
        <w:numPr>
          <w:ilvl w:val="0"/>
          <w:numId w:val="39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Hide Editor Group Box</w:t>
      </w:r>
    </w:p>
    <w:p w14:paraId="78F72CBE" w14:textId="77777777" w:rsidR="008D0044" w:rsidRPr="003E0F7E" w:rsidRDefault="008D0044" w:rsidP="00AF7CE3">
      <w:pPr>
        <w:pStyle w:val="ListParagraph"/>
        <w:numPr>
          <w:ilvl w:val="0"/>
          <w:numId w:val="39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Set Maximum</w:t>
      </w:r>
      <w:r w:rsidRPr="003E0F7E">
        <w:rPr>
          <w:shd w:val="clear" w:color="auto" w:fill="FFFFFF"/>
        </w:rPr>
        <w:t xml:space="preserve"> value of </w:t>
      </w:r>
      <w:r w:rsidRPr="003E0F7E">
        <w:rPr>
          <w:b/>
          <w:shd w:val="clear" w:color="auto" w:fill="FFFFFF"/>
        </w:rPr>
        <w:t>Threshold Track Bar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 xml:space="preserve">255 </w:t>
      </w:r>
      <w:r w:rsidRPr="003E0F7E">
        <w:rPr>
          <w:shd w:val="clear" w:color="auto" w:fill="FFFFFF"/>
        </w:rPr>
        <w:t xml:space="preserve">and </w:t>
      </w:r>
      <w:r w:rsidRPr="003E0F7E">
        <w:rPr>
          <w:b/>
          <w:shd w:val="clear" w:color="auto" w:fill="FFFFFF"/>
        </w:rPr>
        <w:t xml:space="preserve">Minimum </w:t>
      </w:r>
      <w:r w:rsidRPr="003E0F7E">
        <w:rPr>
          <w:shd w:val="clear" w:color="auto" w:fill="FFFFFF"/>
        </w:rPr>
        <w:t xml:space="preserve">value of </w:t>
      </w:r>
      <w:r w:rsidRPr="003E0F7E">
        <w:rPr>
          <w:b/>
          <w:shd w:val="clear" w:color="auto" w:fill="FFFFFF"/>
        </w:rPr>
        <w:t xml:space="preserve">Threshold Track Bar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0</w:t>
      </w:r>
    </w:p>
    <w:p w14:paraId="3D7C656B" w14:textId="77777777" w:rsidR="008D0044" w:rsidRPr="003E0F7E" w:rsidRDefault="008D0044" w:rsidP="00AF7CE3">
      <w:pPr>
        <w:pStyle w:val="ListParagraph"/>
        <w:numPr>
          <w:ilvl w:val="0"/>
          <w:numId w:val="39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Set Maximum </w:t>
      </w:r>
      <w:r w:rsidRPr="003E0F7E">
        <w:rPr>
          <w:shd w:val="clear" w:color="auto" w:fill="FFFFFF"/>
        </w:rPr>
        <w:t xml:space="preserve">value of </w:t>
      </w:r>
      <w:r w:rsidRPr="003E0F7E">
        <w:rPr>
          <w:b/>
          <w:shd w:val="clear" w:color="auto" w:fill="FFFFFF"/>
        </w:rPr>
        <w:t>Brightness Track Bar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255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Minimum</w:t>
      </w:r>
      <w:r w:rsidRPr="003E0F7E">
        <w:rPr>
          <w:shd w:val="clear" w:color="auto" w:fill="FFFFFF"/>
        </w:rPr>
        <w:t xml:space="preserve"> value of </w:t>
      </w:r>
      <w:r w:rsidRPr="003E0F7E">
        <w:rPr>
          <w:b/>
          <w:shd w:val="clear" w:color="auto" w:fill="FFFFFF"/>
        </w:rPr>
        <w:t>Brightness Track Bar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0</w:t>
      </w:r>
    </w:p>
    <w:p w14:paraId="684B7F07" w14:textId="77777777" w:rsidR="008D0044" w:rsidRPr="003E0F7E" w:rsidRDefault="008D0044" w:rsidP="00AF7CE3">
      <w:pPr>
        <w:pStyle w:val="ListParagraph"/>
        <w:numPr>
          <w:ilvl w:val="0"/>
          <w:numId w:val="39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Set Maximum </w:t>
      </w:r>
      <w:r w:rsidRPr="003E0F7E">
        <w:rPr>
          <w:shd w:val="clear" w:color="auto" w:fill="FFFFFF"/>
        </w:rPr>
        <w:t xml:space="preserve">value of </w:t>
      </w:r>
      <w:r w:rsidRPr="003E0F7E">
        <w:rPr>
          <w:b/>
          <w:shd w:val="clear" w:color="auto" w:fill="FFFFFF"/>
        </w:rPr>
        <w:t>Smooth Track Bar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201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 xml:space="preserve">Minimum </w:t>
      </w:r>
      <w:r w:rsidRPr="003E0F7E">
        <w:rPr>
          <w:shd w:val="clear" w:color="auto" w:fill="FFFFFF"/>
        </w:rPr>
        <w:t xml:space="preserve">value of </w:t>
      </w:r>
      <w:r w:rsidRPr="003E0F7E">
        <w:rPr>
          <w:b/>
          <w:shd w:val="clear" w:color="auto" w:fill="FFFFFF"/>
        </w:rPr>
        <w:t xml:space="preserve">Smooth Track Bar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1</w:t>
      </w:r>
    </w:p>
    <w:p w14:paraId="3355227C" w14:textId="6019A877" w:rsidR="009D67A7" w:rsidRPr="003E0F7E" w:rsidRDefault="009D67A7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lastRenderedPageBreak/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Back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="00223DC3" w:rsidRPr="003E0F7E">
        <w:rPr>
          <w:shd w:val="clear" w:color="auto" w:fill="FFFFFF"/>
        </w:rPr>
        <w:t xml:space="preserve"> will </w:t>
      </w:r>
      <w:r w:rsidR="00223DC3" w:rsidRPr="003E0F7E">
        <w:rPr>
          <w:b/>
          <w:shd w:val="clear" w:color="auto" w:fill="FFFFFF"/>
        </w:rPr>
        <w:t>go</w:t>
      </w:r>
      <w:r w:rsidR="00223DC3" w:rsidRPr="003E0F7E">
        <w:rPr>
          <w:shd w:val="clear" w:color="auto" w:fill="FFFFFF"/>
        </w:rPr>
        <w:t xml:space="preserve"> to </w:t>
      </w:r>
      <w:r w:rsidR="00223DC3" w:rsidRPr="003E0F7E">
        <w:rPr>
          <w:b/>
          <w:shd w:val="clear" w:color="auto" w:fill="FFFFFF"/>
        </w:rPr>
        <w:t>Menu Form</w:t>
      </w:r>
    </w:p>
    <w:p w14:paraId="6418BAF3" w14:textId="42FCA0F3" w:rsidR="00B23D4C" w:rsidRPr="003E0F7E" w:rsidRDefault="00B23D4C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Upload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23C8D631" w14:textId="77777777" w:rsidR="00B23D4C" w:rsidRPr="003E0F7E" w:rsidRDefault="00B23D4C" w:rsidP="00AF7CE3">
      <w:pPr>
        <w:pStyle w:val="ListParagraph"/>
        <w:numPr>
          <w:ilvl w:val="0"/>
          <w:numId w:val="34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Open File Dialog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choose image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 xml:space="preserve">image file extension filter </w:t>
      </w:r>
      <w:r w:rsidRPr="003E0F7E">
        <w:rPr>
          <w:shd w:val="clear" w:color="auto" w:fill="FFFFFF"/>
        </w:rPr>
        <w:t>(</w:t>
      </w:r>
      <w:r w:rsidRPr="003E0F7E">
        <w:rPr>
          <w:b/>
          <w:shd w:val="clear" w:color="auto" w:fill="FFFFFF"/>
        </w:rPr>
        <w:t>.jpg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.jpeg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.png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.bmp</w:t>
      </w:r>
      <w:r w:rsidRPr="003E0F7E">
        <w:rPr>
          <w:shd w:val="clear" w:color="auto" w:fill="FFFFFF"/>
        </w:rPr>
        <w:t>)</w:t>
      </w:r>
    </w:p>
    <w:p w14:paraId="6ACDEE70" w14:textId="45AE2E66" w:rsidR="00B23D4C" w:rsidRPr="003E0F7E" w:rsidRDefault="00B23D4C" w:rsidP="00AF7CE3">
      <w:pPr>
        <w:pStyle w:val="ListParagraph"/>
        <w:numPr>
          <w:ilvl w:val="0"/>
          <w:numId w:val="34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confirms</w:t>
      </w:r>
      <w:r w:rsidRPr="003E0F7E">
        <w:rPr>
          <w:shd w:val="clear" w:color="auto" w:fill="FFFFFF"/>
        </w:rPr>
        <w:t xml:space="preserve"> choosing image,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79413A51" w14:textId="77777777" w:rsidR="00B23D4C" w:rsidRPr="003E0F7E" w:rsidRDefault="00B23D4C" w:rsidP="00AF7CE3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 xml:space="preserve">chosen image </w:t>
      </w:r>
      <w:r w:rsidRPr="003E0F7E">
        <w:rPr>
          <w:shd w:val="clear" w:color="auto" w:fill="FFFFFF"/>
        </w:rPr>
        <w:t xml:space="preserve">in the </w:t>
      </w:r>
      <w:r w:rsidRPr="003E0F7E">
        <w:rPr>
          <w:b/>
          <w:shd w:val="clear" w:color="auto" w:fill="FFFFFF"/>
        </w:rPr>
        <w:t>Uploaded Image Picture Box</w:t>
      </w:r>
    </w:p>
    <w:p w14:paraId="56672A8A" w14:textId="77777777" w:rsidR="009D67A7" w:rsidRPr="003E0F7E" w:rsidRDefault="00861609" w:rsidP="00AF7CE3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Change all picture box </w:t>
      </w:r>
      <w:r w:rsidRPr="003E0F7E">
        <w:rPr>
          <w:shd w:val="clear" w:color="auto" w:fill="FFFFFF"/>
        </w:rPr>
        <w:t xml:space="preserve">in </w:t>
      </w:r>
      <w:r w:rsidRPr="003E0F7E">
        <w:rPr>
          <w:b/>
          <w:shd w:val="clear" w:color="auto" w:fill="FFFFFF"/>
        </w:rPr>
        <w:t>Mode Group Box</w:t>
      </w:r>
      <w:r w:rsidRPr="003E0F7E">
        <w:rPr>
          <w:shd w:val="clear" w:color="auto" w:fill="FFFFFF"/>
        </w:rPr>
        <w:t xml:space="preserve"> based on the </w:t>
      </w:r>
      <w:r w:rsidRPr="003E0F7E">
        <w:rPr>
          <w:b/>
          <w:shd w:val="clear" w:color="auto" w:fill="FFFFFF"/>
        </w:rPr>
        <w:t>image mode label name</w:t>
      </w:r>
    </w:p>
    <w:p w14:paraId="4ED7C660" w14:textId="42119084" w:rsidR="009D67A7" w:rsidRPr="003E0F7E" w:rsidRDefault="009D67A7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Smooth Picture Box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46E22D56" w14:textId="5DF26E7E" w:rsidR="009D67A7" w:rsidRPr="001F4459" w:rsidRDefault="009D67A7" w:rsidP="00AF7CE3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B80609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show error message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>“</w:t>
      </w:r>
      <w:r>
        <w:rPr>
          <w:b/>
          <w:shd w:val="clear" w:color="auto" w:fill="FFFFFF"/>
        </w:rPr>
        <w:t>Please upload image first</w:t>
      </w:r>
      <w:r>
        <w:rPr>
          <w:shd w:val="clear" w:color="auto" w:fill="FFFFFF"/>
        </w:rPr>
        <w:t>”</w:t>
      </w:r>
    </w:p>
    <w:p w14:paraId="6DF21BA0" w14:textId="77777777" w:rsidR="009D67A7" w:rsidRDefault="009D67A7" w:rsidP="00AF7CE3">
      <w:pPr>
        <w:pStyle w:val="ListParagraph"/>
        <w:numPr>
          <w:ilvl w:val="0"/>
          <w:numId w:val="40"/>
        </w:num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Otherwise, then:</w:t>
      </w:r>
    </w:p>
    <w:p w14:paraId="7C1AABBA" w14:textId="77777777" w:rsidR="009D67A7" w:rsidRDefault="009D67A7" w:rsidP="00AF7CE3">
      <w:pPr>
        <w:pStyle w:val="ListParagraph"/>
        <w:numPr>
          <w:ilvl w:val="0"/>
          <w:numId w:val="41"/>
        </w:numPr>
        <w:spacing w:line="360" w:lineRule="auto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 xml:space="preserve">Show Smooth </w:t>
      </w:r>
      <w:r w:rsidRPr="00BA1775">
        <w:rPr>
          <w:shd w:val="clear" w:color="auto" w:fill="FFFFFF"/>
        </w:rPr>
        <w:t>(Track Bar)</w:t>
      </w:r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Label</w:t>
      </w:r>
    </w:p>
    <w:p w14:paraId="263B0046" w14:textId="77777777" w:rsidR="009D67A7" w:rsidRPr="009D67A7" w:rsidRDefault="009D67A7" w:rsidP="00AF7CE3">
      <w:pPr>
        <w:pStyle w:val="ListParagraph"/>
        <w:numPr>
          <w:ilvl w:val="0"/>
          <w:numId w:val="41"/>
        </w:numPr>
        <w:spacing w:line="360" w:lineRule="auto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>Show Smooth Track Bar</w:t>
      </w:r>
    </w:p>
    <w:p w14:paraId="40864117" w14:textId="77777777" w:rsidR="009D67A7" w:rsidRPr="00141D77" w:rsidRDefault="009D67A7" w:rsidP="00AF7CE3">
      <w:pPr>
        <w:pStyle w:val="ListParagraph"/>
        <w:numPr>
          <w:ilvl w:val="0"/>
          <w:numId w:val="41"/>
        </w:numPr>
        <w:spacing w:line="360" w:lineRule="auto"/>
        <w:jc w:val="both"/>
        <w:rPr>
          <w:shd w:val="clear" w:color="auto" w:fill="FFFFFF"/>
        </w:rPr>
      </w:pPr>
      <w:r>
        <w:rPr>
          <w:b/>
          <w:shd w:val="clear" w:color="auto" w:fill="FFFFFF"/>
        </w:rPr>
        <w:t>Show Editor Group Box</w:t>
      </w:r>
    </w:p>
    <w:p w14:paraId="797BEA04" w14:textId="77777777" w:rsidR="008F0349" w:rsidRDefault="008F0349" w:rsidP="00AF7CE3">
      <w:pPr>
        <w:pStyle w:val="ListParagraph"/>
        <w:numPr>
          <w:ilvl w:val="0"/>
          <w:numId w:val="41"/>
        </w:numPr>
        <w:spacing w:line="360" w:lineRule="auto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Show </w:t>
      </w:r>
      <w:r>
        <w:rPr>
          <w:shd w:val="clear" w:color="auto" w:fill="FFFFFF"/>
        </w:rPr>
        <w:t xml:space="preserve">the </w:t>
      </w:r>
      <w:r>
        <w:rPr>
          <w:b/>
          <w:shd w:val="clear" w:color="auto" w:fill="FFFFFF"/>
        </w:rPr>
        <w:t>chosen image mode</w:t>
      </w:r>
      <w:r>
        <w:rPr>
          <w:shd w:val="clear" w:color="auto" w:fill="FFFFFF"/>
        </w:rPr>
        <w:t xml:space="preserve"> in the </w:t>
      </w:r>
      <w:r>
        <w:rPr>
          <w:b/>
          <w:shd w:val="clear" w:color="auto" w:fill="FFFFFF"/>
        </w:rPr>
        <w:t>Uploaded Image Picture Box</w:t>
      </w:r>
    </w:p>
    <w:p w14:paraId="21CD936A" w14:textId="77777777" w:rsidR="008F0349" w:rsidRDefault="008F0349" w:rsidP="00AF7CE3">
      <w:pPr>
        <w:pStyle w:val="ListParagraph"/>
        <w:spacing w:line="360" w:lineRule="auto"/>
        <w:ind w:left="2160"/>
        <w:jc w:val="both"/>
        <w:rPr>
          <w:b/>
          <w:shd w:val="clear" w:color="auto" w:fill="FFFFFF"/>
        </w:rPr>
      </w:pPr>
    </w:p>
    <w:p w14:paraId="669D1C00" w14:textId="174A704C" w:rsidR="00141D77" w:rsidRPr="003E0F7E" w:rsidRDefault="008F0349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Grayscale Picture Box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34482BAE" w14:textId="49C37373" w:rsidR="008F0349" w:rsidRPr="003E0F7E" w:rsidRDefault="008F0349" w:rsidP="00AF7CE3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4B7867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 xml:space="preserve">show error message </w:t>
      </w:r>
      <w:r w:rsidRPr="003E0F7E">
        <w:rPr>
          <w:shd w:val="clear" w:color="auto" w:fill="FFFFFF"/>
        </w:rPr>
        <w:t>“</w:t>
      </w:r>
      <w:r w:rsidRPr="003E0F7E">
        <w:rPr>
          <w:b/>
          <w:shd w:val="clear" w:color="auto" w:fill="FFFFFF"/>
        </w:rPr>
        <w:t>Please upload image first</w:t>
      </w:r>
      <w:r w:rsidRPr="003E0F7E">
        <w:rPr>
          <w:shd w:val="clear" w:color="auto" w:fill="FFFFFF"/>
        </w:rPr>
        <w:t>”</w:t>
      </w:r>
    </w:p>
    <w:p w14:paraId="4FC07978" w14:textId="77777777" w:rsidR="008F0349" w:rsidRPr="003E0F7E" w:rsidRDefault="008F0349" w:rsidP="00AF7CE3">
      <w:pPr>
        <w:pStyle w:val="ListParagraph"/>
        <w:numPr>
          <w:ilvl w:val="0"/>
          <w:numId w:val="40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Otherwise, then:</w:t>
      </w:r>
    </w:p>
    <w:p w14:paraId="2600C078" w14:textId="77777777" w:rsidR="008F0349" w:rsidRPr="003E0F7E" w:rsidRDefault="008F0349" w:rsidP="00AF7CE3">
      <w:pPr>
        <w:pStyle w:val="ListParagraph"/>
        <w:numPr>
          <w:ilvl w:val="0"/>
          <w:numId w:val="42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Hide Editor Group Box</w:t>
      </w:r>
    </w:p>
    <w:p w14:paraId="05E48733" w14:textId="77777777" w:rsidR="008745E5" w:rsidRPr="003E0F7E" w:rsidRDefault="008745E5" w:rsidP="00AF7CE3">
      <w:pPr>
        <w:pStyle w:val="ListParagraph"/>
        <w:numPr>
          <w:ilvl w:val="0"/>
          <w:numId w:val="42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Show</w:t>
      </w:r>
      <w:r w:rsidRPr="003E0F7E">
        <w:rPr>
          <w:shd w:val="clear" w:color="auto" w:fill="FFFFFF"/>
        </w:rPr>
        <w:t xml:space="preserve"> the </w:t>
      </w:r>
      <w:r w:rsidRPr="003E0F7E">
        <w:rPr>
          <w:b/>
          <w:shd w:val="clear" w:color="auto" w:fill="FFFFFF"/>
        </w:rPr>
        <w:t xml:space="preserve">chosen image mode </w:t>
      </w:r>
      <w:r w:rsidRPr="003E0F7E">
        <w:rPr>
          <w:shd w:val="clear" w:color="auto" w:fill="FFFFFF"/>
        </w:rPr>
        <w:t xml:space="preserve">in the </w:t>
      </w:r>
      <w:r w:rsidRPr="003E0F7E">
        <w:rPr>
          <w:b/>
          <w:shd w:val="clear" w:color="auto" w:fill="FFFFFF"/>
        </w:rPr>
        <w:t>Uploaded Image Picture Box</w:t>
      </w:r>
    </w:p>
    <w:p w14:paraId="2B236D92" w14:textId="5605D586" w:rsidR="00512DAE" w:rsidRPr="003E0F7E" w:rsidRDefault="00512DAE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Threshold Picture Box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092F3CCE" w14:textId="5812BB59" w:rsidR="00512DAE" w:rsidRPr="003E0F7E" w:rsidRDefault="00512DAE" w:rsidP="00AF7CE3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hasn’t </w:t>
      </w:r>
      <w:r w:rsidR="004B7867" w:rsidRPr="003E0F7E">
        <w:rPr>
          <w:b/>
          <w:shd w:val="clear" w:color="auto" w:fill="FFFFFF"/>
        </w:rPr>
        <w:t>chosen</w:t>
      </w:r>
      <w:r w:rsidRPr="003E0F7E">
        <w:rPr>
          <w:b/>
          <w:shd w:val="clear" w:color="auto" w:fill="FFFFFF"/>
        </w:rPr>
        <w:t xml:space="preserve"> image yet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 xml:space="preserve">show error message </w:t>
      </w:r>
      <w:r w:rsidRPr="003E0F7E">
        <w:rPr>
          <w:shd w:val="clear" w:color="auto" w:fill="FFFFFF"/>
        </w:rPr>
        <w:t>“</w:t>
      </w:r>
      <w:r w:rsidRPr="003E0F7E">
        <w:rPr>
          <w:b/>
          <w:shd w:val="clear" w:color="auto" w:fill="FFFFFF"/>
        </w:rPr>
        <w:t>Please upload image first</w:t>
      </w:r>
      <w:r w:rsidRPr="003E0F7E">
        <w:rPr>
          <w:shd w:val="clear" w:color="auto" w:fill="FFFFFF"/>
        </w:rPr>
        <w:t>”</w:t>
      </w:r>
    </w:p>
    <w:p w14:paraId="743C583D" w14:textId="77777777" w:rsidR="00512DAE" w:rsidRPr="003E0F7E" w:rsidRDefault="00AF5EE9" w:rsidP="00AF7CE3">
      <w:pPr>
        <w:pStyle w:val="ListParagraph"/>
        <w:numPr>
          <w:ilvl w:val="0"/>
          <w:numId w:val="40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Otherwise, then:</w:t>
      </w:r>
    </w:p>
    <w:p w14:paraId="76E1DC10" w14:textId="77777777" w:rsidR="001650BF" w:rsidRPr="003E0F7E" w:rsidRDefault="001650BF" w:rsidP="00AF7CE3">
      <w:pPr>
        <w:pStyle w:val="ListParagraph"/>
        <w:numPr>
          <w:ilvl w:val="0"/>
          <w:numId w:val="43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Threshold Label </w:t>
      </w:r>
      <w:r w:rsidRPr="003E0F7E">
        <w:rPr>
          <w:shd w:val="clear" w:color="auto" w:fill="FFFFFF"/>
        </w:rPr>
        <w:t>(</w:t>
      </w:r>
      <w:r w:rsidRPr="003E0F7E">
        <w:rPr>
          <w:b/>
          <w:shd w:val="clear" w:color="auto" w:fill="FFFFFF"/>
        </w:rPr>
        <w:t>inside Editor Group Box</w:t>
      </w:r>
      <w:r w:rsidRPr="003E0F7E">
        <w:rPr>
          <w:shd w:val="clear" w:color="auto" w:fill="FFFFFF"/>
        </w:rPr>
        <w:t xml:space="preserve">) and </w:t>
      </w:r>
      <w:r w:rsidRPr="003E0F7E">
        <w:rPr>
          <w:b/>
          <w:shd w:val="clear" w:color="auto" w:fill="FFFFFF"/>
        </w:rPr>
        <w:t>Brightness Label</w:t>
      </w:r>
    </w:p>
    <w:p w14:paraId="51C44B33" w14:textId="77777777" w:rsidR="001650BF" w:rsidRPr="003E0F7E" w:rsidRDefault="001650BF" w:rsidP="00AF7CE3">
      <w:pPr>
        <w:pStyle w:val="ListParagraph"/>
        <w:numPr>
          <w:ilvl w:val="0"/>
          <w:numId w:val="43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Threshold Track Bar </w:t>
      </w:r>
      <w:r w:rsidRPr="003E0F7E">
        <w:rPr>
          <w:shd w:val="clear" w:color="auto" w:fill="FFFFFF"/>
        </w:rPr>
        <w:t xml:space="preserve">and </w:t>
      </w:r>
      <w:r w:rsidRPr="003E0F7E">
        <w:rPr>
          <w:b/>
          <w:shd w:val="clear" w:color="auto" w:fill="FFFFFF"/>
        </w:rPr>
        <w:t>Brightness Track Bar</w:t>
      </w:r>
    </w:p>
    <w:p w14:paraId="35D7129C" w14:textId="77777777" w:rsidR="00FE7605" w:rsidRPr="003E0F7E" w:rsidRDefault="00FE7605" w:rsidP="00AF7CE3">
      <w:pPr>
        <w:pStyle w:val="ListParagraph"/>
        <w:numPr>
          <w:ilvl w:val="0"/>
          <w:numId w:val="43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Show Editor Group</w:t>
      </w:r>
    </w:p>
    <w:p w14:paraId="16F1C304" w14:textId="77777777" w:rsidR="00FE7605" w:rsidRPr="003E0F7E" w:rsidRDefault="00FE7605" w:rsidP="00AF7CE3">
      <w:pPr>
        <w:pStyle w:val="ListParagraph"/>
        <w:numPr>
          <w:ilvl w:val="0"/>
          <w:numId w:val="43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chosen image mode</w:t>
      </w:r>
      <w:r w:rsidRPr="003E0F7E">
        <w:rPr>
          <w:shd w:val="clear" w:color="auto" w:fill="FFFFFF"/>
        </w:rPr>
        <w:t xml:space="preserve"> in the </w:t>
      </w:r>
      <w:r w:rsidRPr="003E0F7E">
        <w:rPr>
          <w:b/>
          <w:shd w:val="clear" w:color="auto" w:fill="FFFFFF"/>
        </w:rPr>
        <w:t>Uploaded Image Picture Box</w:t>
      </w:r>
    </w:p>
    <w:p w14:paraId="53D329D9" w14:textId="22F5F6DB" w:rsidR="00A03836" w:rsidRPr="003E0F7E" w:rsidRDefault="00A03836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lastRenderedPageBreak/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change threshold </w:t>
      </w:r>
      <w:r w:rsidRPr="003E0F7E">
        <w:rPr>
          <w:shd w:val="clear" w:color="auto" w:fill="FFFFFF"/>
        </w:rPr>
        <w:t xml:space="preserve">or </w:t>
      </w:r>
      <w:r w:rsidRPr="003E0F7E">
        <w:rPr>
          <w:b/>
          <w:shd w:val="clear" w:color="auto" w:fill="FFFFFF"/>
        </w:rPr>
        <w:t>brightness track bar value</w:t>
      </w:r>
      <w:r w:rsidRPr="003E0F7E">
        <w:rPr>
          <w:shd w:val="clear" w:color="auto" w:fill="FFFFFF"/>
        </w:rPr>
        <w:t xml:space="preserve">, then will affect </w:t>
      </w:r>
      <w:r w:rsidRPr="003E0F7E">
        <w:rPr>
          <w:b/>
          <w:shd w:val="clear" w:color="auto" w:fill="FFFFFF"/>
        </w:rPr>
        <w:t>Threshold Detection real time</w:t>
      </w:r>
    </w:p>
    <w:p w14:paraId="37159F45" w14:textId="1D2CD0CE" w:rsidR="00DB6F32" w:rsidRPr="00D14922" w:rsidRDefault="00D76CA8" w:rsidP="00AF7CE3">
      <w:pPr>
        <w:pStyle w:val="ListParagraph"/>
        <w:numPr>
          <w:ilvl w:val="0"/>
          <w:numId w:val="25"/>
        </w:numPr>
        <w:spacing w:line="360" w:lineRule="auto"/>
        <w:jc w:val="both"/>
        <w:rPr>
          <w:b/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change smooth track bar value</w:t>
      </w:r>
      <w:r w:rsidRPr="003E0F7E">
        <w:rPr>
          <w:shd w:val="clear" w:color="auto" w:fill="FFFFFF"/>
        </w:rPr>
        <w:t>, then will affect</w:t>
      </w:r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Smooth Detection real time</w:t>
      </w:r>
    </w:p>
    <w:p w14:paraId="538BDC27" w14:textId="77777777" w:rsidR="00DB6F32" w:rsidRDefault="00DB6F32" w:rsidP="00AF7CE3">
      <w:pPr>
        <w:spacing w:line="360" w:lineRule="auto"/>
        <w:jc w:val="both"/>
        <w:rPr>
          <w:shd w:val="clear" w:color="auto" w:fill="FFFFFF"/>
        </w:rPr>
      </w:pPr>
    </w:p>
    <w:p w14:paraId="3789A5F3" w14:textId="77777777" w:rsidR="003F20AE" w:rsidRDefault="003F20AE" w:rsidP="00AF7CE3">
      <w:pPr>
        <w:spacing w:line="360" w:lineRule="auto"/>
        <w:jc w:val="center"/>
        <w:rPr>
          <w:shd w:val="clear" w:color="auto" w:fill="FFFFFF"/>
        </w:rPr>
      </w:pPr>
      <w:r w:rsidRPr="003F20AE">
        <w:rPr>
          <w:noProof/>
          <w:bdr w:val="single" w:sz="4" w:space="0" w:color="auto"/>
          <w:lang w:eastAsia="en-US"/>
        </w:rPr>
        <w:drawing>
          <wp:inline distT="0" distB="0" distL="0" distR="0" wp14:anchorId="1B28BAED" wp14:editId="31B13726">
            <wp:extent cx="5010150" cy="2646922"/>
            <wp:effectExtent l="19050" t="1905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46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036B1" w14:textId="77777777" w:rsidR="003F20AE" w:rsidRDefault="003F20AE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10. Image Processing Form</w:t>
      </w:r>
    </w:p>
    <w:p w14:paraId="212EEEDB" w14:textId="77777777" w:rsidR="00DB6F32" w:rsidRDefault="00DB6F3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208E1722" w14:textId="77777777" w:rsidR="00DB6F32" w:rsidRDefault="00DB6F3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DB6F32">
        <w:rPr>
          <w:noProof/>
          <w:bdr w:val="single" w:sz="4" w:space="0" w:color="auto"/>
          <w:lang w:eastAsia="en-US"/>
        </w:rPr>
        <w:drawing>
          <wp:inline distT="0" distB="0" distL="0" distR="0" wp14:anchorId="5210B08D" wp14:editId="41E105A9">
            <wp:extent cx="5057775" cy="2672083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72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A4973" w14:textId="3657B752" w:rsidR="00DB6F32" w:rsidRDefault="00DB6F3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11. Image Processing Form (Threshold</w:t>
      </w:r>
      <w:r w:rsidR="006D2E05">
        <w:rPr>
          <w:sz w:val="20"/>
          <w:szCs w:val="20"/>
          <w:shd w:val="clear" w:color="auto" w:fill="FFFFFF"/>
        </w:rPr>
        <w:t xml:space="preserve"> Detection</w:t>
      </w:r>
      <w:r>
        <w:rPr>
          <w:sz w:val="20"/>
          <w:szCs w:val="20"/>
          <w:shd w:val="clear" w:color="auto" w:fill="FFFFFF"/>
        </w:rPr>
        <w:t>)</w:t>
      </w:r>
    </w:p>
    <w:p w14:paraId="2F5708AA" w14:textId="77777777" w:rsidR="008758D8" w:rsidRDefault="008758D8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38F433E1" w14:textId="2F0C4453" w:rsidR="008758D8" w:rsidRDefault="008758D8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CE0342">
        <w:rPr>
          <w:noProof/>
          <w:bdr w:val="single" w:sz="4" w:space="0" w:color="auto"/>
          <w:lang w:eastAsia="en-US"/>
        </w:rPr>
        <w:lastRenderedPageBreak/>
        <w:drawing>
          <wp:inline distT="0" distB="0" distL="0" distR="0" wp14:anchorId="04A5FF1F" wp14:editId="5C4E262E">
            <wp:extent cx="5177642" cy="2721028"/>
            <wp:effectExtent l="19050" t="1905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44" cy="2723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6DB51" w14:textId="471C2100" w:rsidR="008758D8" w:rsidRPr="003F20AE" w:rsidRDefault="008758D8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12. Image Processing Form (Smooth Detection)</w:t>
      </w:r>
    </w:p>
    <w:p w14:paraId="398068F1" w14:textId="77777777" w:rsidR="007D57D0" w:rsidRDefault="007D57D0" w:rsidP="00AF7CE3">
      <w:pPr>
        <w:spacing w:line="360" w:lineRule="auto"/>
        <w:rPr>
          <w:shd w:val="clear" w:color="auto" w:fill="FFFFFF"/>
        </w:rPr>
      </w:pPr>
      <w:bookmarkStart w:id="0" w:name="_GoBack"/>
      <w:bookmarkEnd w:id="0"/>
    </w:p>
    <w:p w14:paraId="0E46A6D1" w14:textId="77777777" w:rsidR="007D57D0" w:rsidRDefault="007D57D0" w:rsidP="00AF7CE3">
      <w:pPr>
        <w:pStyle w:val="ListParagraph"/>
        <w:numPr>
          <w:ilvl w:val="0"/>
          <w:numId w:val="11"/>
        </w:numPr>
        <w:spacing w:line="360" w:lineRule="auto"/>
        <w:rPr>
          <w:b/>
          <w:shd w:val="clear" w:color="auto" w:fill="FFFFFF"/>
        </w:rPr>
      </w:pPr>
      <w:r>
        <w:rPr>
          <w:b/>
          <w:shd w:val="clear" w:color="auto" w:fill="FFFFFF"/>
        </w:rPr>
        <w:t>Pattern Recognition and Classification Form</w:t>
      </w:r>
    </w:p>
    <w:p w14:paraId="477A5B6B" w14:textId="77777777" w:rsidR="006D2B88" w:rsidRPr="006D2B88" w:rsidRDefault="006D2B88" w:rsidP="00AF7CE3">
      <w:pPr>
        <w:pStyle w:val="ListParagraph"/>
        <w:numPr>
          <w:ilvl w:val="0"/>
          <w:numId w:val="7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Components:</w:t>
      </w:r>
    </w:p>
    <w:p w14:paraId="3C11FA41" w14:textId="77777777" w:rsidR="006D2B88" w:rsidRPr="006D2B88" w:rsidRDefault="006D2B88" w:rsidP="00AF7CE3">
      <w:pPr>
        <w:pStyle w:val="ListParagraph"/>
        <w:numPr>
          <w:ilvl w:val="0"/>
          <w:numId w:val="44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Picture Box</w:t>
      </w:r>
      <w:r>
        <w:rPr>
          <w:shd w:val="clear" w:color="auto" w:fill="FFFFFF"/>
        </w:rPr>
        <w:tab/>
        <w:t>: Uploaded Image</w:t>
      </w:r>
    </w:p>
    <w:p w14:paraId="18BA560C" w14:textId="77777777" w:rsidR="006D2B88" w:rsidRPr="006D2B88" w:rsidRDefault="006D2B88" w:rsidP="00AF7CE3">
      <w:pPr>
        <w:pStyle w:val="ListParagraph"/>
        <w:numPr>
          <w:ilvl w:val="0"/>
          <w:numId w:val="44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Button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Back, Upload Image, Upload Video, Stop Video, Play Video</w:t>
      </w:r>
    </w:p>
    <w:p w14:paraId="3F83DA4F" w14:textId="77777777" w:rsidR="006D2B88" w:rsidRPr="006D2B88" w:rsidRDefault="006D2B88" w:rsidP="00AF7CE3">
      <w:pPr>
        <w:pStyle w:val="ListParagraph"/>
        <w:numPr>
          <w:ilvl w:val="0"/>
          <w:numId w:val="44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Check Box</w:t>
      </w:r>
      <w:r>
        <w:rPr>
          <w:shd w:val="clear" w:color="auto" w:fill="FFFFFF"/>
        </w:rPr>
        <w:tab/>
        <w:t>: Face, Eye, Canny Edge Detector</w:t>
      </w:r>
    </w:p>
    <w:p w14:paraId="405ADB45" w14:textId="77777777" w:rsidR="006D2B88" w:rsidRPr="00364A6C" w:rsidRDefault="006D2B88" w:rsidP="00AF7CE3">
      <w:pPr>
        <w:pStyle w:val="ListParagraph"/>
        <w:numPr>
          <w:ilvl w:val="0"/>
          <w:numId w:val="44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Group Box</w:t>
      </w:r>
      <w:r>
        <w:rPr>
          <w:shd w:val="clear" w:color="auto" w:fill="FFFFFF"/>
        </w:rPr>
        <w:tab/>
        <w:t>: Object to Detect</w:t>
      </w:r>
    </w:p>
    <w:p w14:paraId="789AC659" w14:textId="77777777" w:rsidR="00364A6C" w:rsidRDefault="00364A6C" w:rsidP="00AF7CE3">
      <w:pPr>
        <w:spacing w:line="360" w:lineRule="auto"/>
        <w:rPr>
          <w:b/>
          <w:shd w:val="clear" w:color="auto" w:fill="FFFFFF"/>
        </w:rPr>
      </w:pPr>
    </w:p>
    <w:p w14:paraId="64B82DD4" w14:textId="77777777" w:rsidR="00364A6C" w:rsidRPr="00364A6C" w:rsidRDefault="00364A6C" w:rsidP="00AF7CE3">
      <w:pPr>
        <w:pStyle w:val="ListParagraph"/>
        <w:numPr>
          <w:ilvl w:val="0"/>
          <w:numId w:val="7"/>
        </w:num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t>Descriptions:</w:t>
      </w:r>
    </w:p>
    <w:p w14:paraId="08C314A1" w14:textId="77777777" w:rsidR="00D32B68" w:rsidRPr="003E0F7E" w:rsidRDefault="00364A6C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 xml:space="preserve">When </w:t>
      </w:r>
      <w:r w:rsidRPr="003E0F7E">
        <w:rPr>
          <w:b/>
          <w:shd w:val="clear" w:color="auto" w:fill="FFFFFF"/>
        </w:rPr>
        <w:t>Pattern Recognition and Classification Form starts</w:t>
      </w:r>
      <w:r w:rsidR="00D32B68" w:rsidRPr="003E0F7E">
        <w:rPr>
          <w:shd w:val="clear" w:color="auto" w:fill="FFFFFF"/>
        </w:rPr>
        <w:t xml:space="preserve">, the application will </w:t>
      </w:r>
      <w:r w:rsidR="00D32B68" w:rsidRPr="003E0F7E">
        <w:rPr>
          <w:b/>
          <w:shd w:val="clear" w:color="auto" w:fill="FFFFFF"/>
        </w:rPr>
        <w:t xml:space="preserve">disable Stop Video Button </w:t>
      </w:r>
      <w:r w:rsidR="00D32B68" w:rsidRPr="003E0F7E">
        <w:rPr>
          <w:shd w:val="clear" w:color="auto" w:fill="FFFFFF"/>
        </w:rPr>
        <w:t xml:space="preserve">and </w:t>
      </w:r>
      <w:r w:rsidR="00D32B68" w:rsidRPr="003E0F7E">
        <w:rPr>
          <w:b/>
          <w:shd w:val="clear" w:color="auto" w:fill="FFFFFF"/>
        </w:rPr>
        <w:t>Play Video Button</w:t>
      </w:r>
    </w:p>
    <w:p w14:paraId="3EFB2C92" w14:textId="1DC4AD0B" w:rsidR="00DF4526" w:rsidRPr="003E0F7E" w:rsidRDefault="00DF4526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Back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 </w:t>
      </w:r>
      <w:r w:rsidRPr="003E0F7E">
        <w:rPr>
          <w:b/>
          <w:shd w:val="clear" w:color="auto" w:fill="FFFFFF"/>
        </w:rPr>
        <w:t>go</w:t>
      </w:r>
      <w:r w:rsidRPr="003E0F7E">
        <w:rPr>
          <w:shd w:val="clear" w:color="auto" w:fill="FFFFFF"/>
        </w:rPr>
        <w:t xml:space="preserve"> to </w:t>
      </w:r>
      <w:r w:rsidRPr="003E0F7E">
        <w:rPr>
          <w:b/>
          <w:shd w:val="clear" w:color="auto" w:fill="FFFFFF"/>
        </w:rPr>
        <w:t>Menu Form</w:t>
      </w:r>
    </w:p>
    <w:p w14:paraId="44E9ACD6" w14:textId="36F51A87" w:rsidR="00B160C4" w:rsidRPr="003E0F7E" w:rsidRDefault="00B160C4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Upload Image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539878BD" w14:textId="77777777" w:rsidR="00B160C4" w:rsidRPr="003E0F7E" w:rsidRDefault="00B160C4" w:rsidP="00AF7CE3">
      <w:pPr>
        <w:pStyle w:val="ListParagraph"/>
        <w:numPr>
          <w:ilvl w:val="0"/>
          <w:numId w:val="40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Open File Dialog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choose image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 xml:space="preserve">image file extension filter </w:t>
      </w:r>
      <w:r w:rsidRPr="003E0F7E">
        <w:rPr>
          <w:shd w:val="clear" w:color="auto" w:fill="FFFFFF"/>
        </w:rPr>
        <w:t>(</w:t>
      </w:r>
      <w:r w:rsidRPr="003E0F7E">
        <w:rPr>
          <w:b/>
          <w:shd w:val="clear" w:color="auto" w:fill="FFFFFF"/>
        </w:rPr>
        <w:t>.jpg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.jpeg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.png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.bmp</w:t>
      </w:r>
      <w:r w:rsidRPr="003E0F7E">
        <w:rPr>
          <w:shd w:val="clear" w:color="auto" w:fill="FFFFFF"/>
        </w:rPr>
        <w:t>)</w:t>
      </w:r>
    </w:p>
    <w:p w14:paraId="1B5CD330" w14:textId="5C6A44D4" w:rsidR="00B160C4" w:rsidRPr="003E0F7E" w:rsidRDefault="00B160C4" w:rsidP="00AF7CE3">
      <w:pPr>
        <w:pStyle w:val="ListParagraph"/>
        <w:numPr>
          <w:ilvl w:val="0"/>
          <w:numId w:val="40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confirms</w:t>
      </w:r>
      <w:r w:rsidRPr="003E0F7E">
        <w:rPr>
          <w:shd w:val="clear" w:color="auto" w:fill="FFFFFF"/>
        </w:rPr>
        <w:t xml:space="preserve"> choosing image,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531E9AD3" w14:textId="77777777" w:rsidR="00B160C4" w:rsidRPr="003E0F7E" w:rsidRDefault="00B160C4" w:rsidP="00AF7CE3">
      <w:pPr>
        <w:pStyle w:val="ListParagraph"/>
        <w:numPr>
          <w:ilvl w:val="0"/>
          <w:numId w:val="45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 xml:space="preserve">chosen image </w:t>
      </w:r>
      <w:r w:rsidRPr="003E0F7E">
        <w:rPr>
          <w:shd w:val="clear" w:color="auto" w:fill="FFFFFF"/>
        </w:rPr>
        <w:t xml:space="preserve">in the </w:t>
      </w:r>
      <w:r w:rsidRPr="003E0F7E">
        <w:rPr>
          <w:b/>
          <w:shd w:val="clear" w:color="auto" w:fill="FFFFFF"/>
        </w:rPr>
        <w:t>Uploaded Image Picture Box</w:t>
      </w:r>
    </w:p>
    <w:p w14:paraId="582667F1" w14:textId="77777777" w:rsidR="00B160C4" w:rsidRPr="003E0F7E" w:rsidRDefault="00B160C4" w:rsidP="00AF7CE3">
      <w:pPr>
        <w:pStyle w:val="ListParagraph"/>
        <w:numPr>
          <w:ilvl w:val="0"/>
          <w:numId w:val="45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Disable Stop Video Button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Play Video Button</w:t>
      </w:r>
    </w:p>
    <w:p w14:paraId="546E79D7" w14:textId="5BF2D0C7" w:rsidR="001819A3" w:rsidRDefault="001819A3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Upload Video Button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>
        <w:rPr>
          <w:shd w:val="clear" w:color="auto" w:fill="FFFFFF"/>
        </w:rPr>
        <w:t xml:space="preserve"> will:</w:t>
      </w:r>
    </w:p>
    <w:p w14:paraId="2D451F86" w14:textId="77777777" w:rsidR="001819A3" w:rsidRPr="003E0F7E" w:rsidRDefault="001819A3" w:rsidP="00AF7CE3">
      <w:pPr>
        <w:pStyle w:val="ListParagraph"/>
        <w:numPr>
          <w:ilvl w:val="0"/>
          <w:numId w:val="40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Open File Dialog </w:t>
      </w:r>
      <w:r w:rsidRPr="003E0F7E">
        <w:rPr>
          <w:shd w:val="clear" w:color="auto" w:fill="FFFFFF"/>
        </w:rPr>
        <w:t xml:space="preserve">to </w:t>
      </w:r>
      <w:r w:rsidRPr="003E0F7E">
        <w:rPr>
          <w:b/>
          <w:shd w:val="clear" w:color="auto" w:fill="FFFFFF"/>
        </w:rPr>
        <w:t>choose video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 xml:space="preserve">video file extension filter </w:t>
      </w:r>
      <w:r w:rsidRPr="003E0F7E">
        <w:rPr>
          <w:shd w:val="clear" w:color="auto" w:fill="FFFFFF"/>
        </w:rPr>
        <w:t>(</w:t>
      </w:r>
      <w:r w:rsidRPr="003E0F7E">
        <w:rPr>
          <w:b/>
          <w:shd w:val="clear" w:color="auto" w:fill="FFFFFF"/>
        </w:rPr>
        <w:t>.mp4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.gif</w:t>
      </w:r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</w:t>
      </w:r>
      <w:proofErr w:type="spellStart"/>
      <w:r w:rsidRPr="003E0F7E">
        <w:rPr>
          <w:b/>
          <w:shd w:val="clear" w:color="auto" w:fill="FFFFFF"/>
        </w:rPr>
        <w:t>avi</w:t>
      </w:r>
      <w:proofErr w:type="spellEnd"/>
      <w:r w:rsidRPr="003E0F7E">
        <w:rPr>
          <w:shd w:val="clear" w:color="auto" w:fill="FFFFFF"/>
        </w:rPr>
        <w:t xml:space="preserve">, </w:t>
      </w:r>
      <w:r w:rsidRPr="003E0F7E">
        <w:rPr>
          <w:b/>
          <w:shd w:val="clear" w:color="auto" w:fill="FFFFFF"/>
        </w:rPr>
        <w:t>.</w:t>
      </w:r>
      <w:proofErr w:type="spellStart"/>
      <w:r w:rsidRPr="003E0F7E">
        <w:rPr>
          <w:b/>
          <w:shd w:val="clear" w:color="auto" w:fill="FFFFFF"/>
        </w:rPr>
        <w:t>mkv</w:t>
      </w:r>
      <w:proofErr w:type="spellEnd"/>
      <w:r w:rsidRPr="003E0F7E">
        <w:rPr>
          <w:shd w:val="clear" w:color="auto" w:fill="FFFFFF"/>
        </w:rPr>
        <w:t>)</w:t>
      </w:r>
    </w:p>
    <w:p w14:paraId="4FD7192B" w14:textId="76609E39" w:rsidR="001819A3" w:rsidRPr="003E0F7E" w:rsidRDefault="001819A3" w:rsidP="00AF7CE3">
      <w:pPr>
        <w:pStyle w:val="ListParagraph"/>
        <w:numPr>
          <w:ilvl w:val="0"/>
          <w:numId w:val="40"/>
        </w:numPr>
        <w:spacing w:line="360" w:lineRule="auto"/>
        <w:rPr>
          <w:shd w:val="clear" w:color="auto" w:fill="FFFFFF"/>
        </w:rPr>
      </w:pPr>
      <w:r w:rsidRPr="003E0F7E">
        <w:rPr>
          <w:shd w:val="clear" w:color="auto" w:fill="FFFFFF"/>
        </w:rPr>
        <w:lastRenderedPageBreak/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confirms</w:t>
      </w:r>
      <w:r w:rsidRPr="003E0F7E">
        <w:rPr>
          <w:shd w:val="clear" w:color="auto" w:fill="FFFFFF"/>
        </w:rPr>
        <w:t xml:space="preserve"> choosing video,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09ED5706" w14:textId="77777777" w:rsidR="001819A3" w:rsidRPr="003E0F7E" w:rsidRDefault="001819A3" w:rsidP="00AF7CE3">
      <w:pPr>
        <w:pStyle w:val="ListParagraph"/>
        <w:numPr>
          <w:ilvl w:val="0"/>
          <w:numId w:val="45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 xml:space="preserve">Show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 xml:space="preserve">chosen video </w:t>
      </w:r>
      <w:r w:rsidRPr="003E0F7E">
        <w:rPr>
          <w:shd w:val="clear" w:color="auto" w:fill="FFFFFF"/>
        </w:rPr>
        <w:t xml:space="preserve">in the </w:t>
      </w:r>
      <w:r w:rsidRPr="003E0F7E">
        <w:rPr>
          <w:b/>
          <w:shd w:val="clear" w:color="auto" w:fill="FFFFFF"/>
        </w:rPr>
        <w:t>Uploaded Image Picture Box</w:t>
      </w:r>
    </w:p>
    <w:p w14:paraId="713030D5" w14:textId="77777777" w:rsidR="001819A3" w:rsidRPr="003E0F7E" w:rsidRDefault="001819A3" w:rsidP="00AF7CE3">
      <w:pPr>
        <w:pStyle w:val="ListParagraph"/>
        <w:numPr>
          <w:ilvl w:val="0"/>
          <w:numId w:val="45"/>
        </w:numPr>
        <w:spacing w:line="360" w:lineRule="auto"/>
        <w:jc w:val="both"/>
        <w:rPr>
          <w:shd w:val="clear" w:color="auto" w:fill="FFFFFF"/>
        </w:rPr>
      </w:pPr>
      <w:r w:rsidRPr="003E0F7E">
        <w:rPr>
          <w:b/>
          <w:shd w:val="clear" w:color="auto" w:fill="FFFFFF"/>
        </w:rPr>
        <w:t>Enable Stop Video Button</w:t>
      </w:r>
      <w:r w:rsidRPr="003E0F7E">
        <w:rPr>
          <w:shd w:val="clear" w:color="auto" w:fill="FFFFFF"/>
        </w:rPr>
        <w:t xml:space="preserve"> and </w:t>
      </w:r>
      <w:r w:rsidRPr="003E0F7E">
        <w:rPr>
          <w:b/>
          <w:shd w:val="clear" w:color="auto" w:fill="FFFFFF"/>
        </w:rPr>
        <w:t>Play Video Button</w:t>
      </w:r>
    </w:p>
    <w:p w14:paraId="60CE494C" w14:textId="4E489DA6" w:rsidR="006C33B6" w:rsidRPr="003E0F7E" w:rsidRDefault="00B160C4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 xml:space="preserve">clicks </w:t>
      </w:r>
      <w:r w:rsidR="001819A3" w:rsidRPr="003E0F7E">
        <w:rPr>
          <w:b/>
          <w:shd w:val="clear" w:color="auto" w:fill="FFFFFF"/>
        </w:rPr>
        <w:t>Stop Button Video</w:t>
      </w:r>
      <w:r w:rsidR="001819A3"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="001819A3" w:rsidRPr="003E0F7E">
        <w:rPr>
          <w:shd w:val="clear" w:color="auto" w:fill="FFFFFF"/>
        </w:rPr>
        <w:t xml:space="preserve"> will </w:t>
      </w:r>
      <w:r w:rsidR="001819A3" w:rsidRPr="003E0F7E">
        <w:rPr>
          <w:b/>
          <w:shd w:val="clear" w:color="auto" w:fill="FFFFFF"/>
        </w:rPr>
        <w:t>stop</w:t>
      </w:r>
      <w:r w:rsidR="001819A3" w:rsidRPr="003E0F7E">
        <w:rPr>
          <w:shd w:val="clear" w:color="auto" w:fill="FFFFFF"/>
        </w:rPr>
        <w:t xml:space="preserve"> the </w:t>
      </w:r>
      <w:r w:rsidR="001819A3" w:rsidRPr="003E0F7E">
        <w:rPr>
          <w:b/>
          <w:shd w:val="clear" w:color="auto" w:fill="FFFFFF"/>
        </w:rPr>
        <w:t>played video</w:t>
      </w:r>
    </w:p>
    <w:p w14:paraId="64DED46E" w14:textId="46E1F907" w:rsidR="00813B8C" w:rsidRPr="003E0F7E" w:rsidRDefault="00813B8C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clicks Play Button Video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 </w:t>
      </w:r>
      <w:r w:rsidRPr="003E0F7E">
        <w:rPr>
          <w:b/>
          <w:shd w:val="clear" w:color="auto" w:fill="FFFFFF"/>
        </w:rPr>
        <w:t xml:space="preserve">play </w:t>
      </w:r>
      <w:r w:rsidRPr="003E0F7E">
        <w:rPr>
          <w:shd w:val="clear" w:color="auto" w:fill="FFFFFF"/>
        </w:rPr>
        <w:t xml:space="preserve">the </w:t>
      </w:r>
      <w:r w:rsidRPr="003E0F7E">
        <w:rPr>
          <w:b/>
          <w:shd w:val="clear" w:color="auto" w:fill="FFFFFF"/>
        </w:rPr>
        <w:t>stop</w:t>
      </w:r>
      <w:r w:rsidR="00346298" w:rsidRPr="003E0F7E">
        <w:rPr>
          <w:b/>
          <w:shd w:val="clear" w:color="auto" w:fill="FFFFFF"/>
        </w:rPr>
        <w:t>p</w:t>
      </w:r>
      <w:r w:rsidRPr="003E0F7E">
        <w:rPr>
          <w:b/>
          <w:shd w:val="clear" w:color="auto" w:fill="FFFFFF"/>
        </w:rPr>
        <w:t>ed video</w:t>
      </w:r>
    </w:p>
    <w:p w14:paraId="53886869" w14:textId="42F50B9E" w:rsidR="003367E8" w:rsidRPr="003E0F7E" w:rsidRDefault="003367E8" w:rsidP="00AF7CE3">
      <w:pPr>
        <w:pStyle w:val="ListParagraph"/>
        <w:numPr>
          <w:ilvl w:val="0"/>
          <w:numId w:val="38"/>
        </w:numPr>
        <w:spacing w:line="360" w:lineRule="auto"/>
        <w:jc w:val="both"/>
        <w:rPr>
          <w:shd w:val="clear" w:color="auto" w:fill="FFFFFF"/>
        </w:rPr>
      </w:pPr>
      <w:r w:rsidRPr="003E0F7E">
        <w:rPr>
          <w:shd w:val="clear" w:color="auto" w:fill="FFFFFF"/>
        </w:rPr>
        <w:t>I</w:t>
      </w:r>
      <w:r w:rsidR="00944653" w:rsidRPr="003E0F7E">
        <w:rPr>
          <w:shd w:val="clear" w:color="auto" w:fill="FFFFFF"/>
        </w:rPr>
        <w:t>f the user</w:t>
      </w:r>
      <w:r w:rsidRPr="003E0F7E">
        <w:rPr>
          <w:shd w:val="clear" w:color="auto" w:fill="FFFFFF"/>
        </w:rPr>
        <w:t xml:space="preserve"> </w:t>
      </w:r>
      <w:r w:rsidRPr="003E0F7E">
        <w:rPr>
          <w:b/>
          <w:shd w:val="clear" w:color="auto" w:fill="FFFFFF"/>
        </w:rPr>
        <w:t>check Eye Check Box</w:t>
      </w:r>
      <w:r w:rsidRPr="003E0F7E">
        <w:rPr>
          <w:shd w:val="clear" w:color="auto" w:fill="FFFFFF"/>
        </w:rPr>
        <w:t xml:space="preserve"> or </w:t>
      </w:r>
      <w:r w:rsidRPr="003E0F7E">
        <w:rPr>
          <w:b/>
          <w:shd w:val="clear" w:color="auto" w:fill="FFFFFF"/>
        </w:rPr>
        <w:t xml:space="preserve">Face </w:t>
      </w:r>
      <w:r w:rsidR="00871AD0" w:rsidRPr="003E0F7E">
        <w:rPr>
          <w:b/>
          <w:shd w:val="clear" w:color="auto" w:fill="FFFFFF"/>
        </w:rPr>
        <w:t>Check Box</w:t>
      </w:r>
      <w:r w:rsidRPr="003E0F7E">
        <w:rPr>
          <w:shd w:val="clear" w:color="auto" w:fill="FFFFFF"/>
        </w:rPr>
        <w:t xml:space="preserve"> or </w:t>
      </w:r>
      <w:r w:rsidRPr="003E0F7E">
        <w:rPr>
          <w:b/>
          <w:shd w:val="clear" w:color="auto" w:fill="FFFFFF"/>
        </w:rPr>
        <w:t xml:space="preserve">Canny </w:t>
      </w:r>
      <w:r w:rsidR="00B51BB6" w:rsidRPr="003E0F7E">
        <w:rPr>
          <w:b/>
          <w:shd w:val="clear" w:color="auto" w:fill="FFFFFF"/>
        </w:rPr>
        <w:t>Edge Detector Check Box</w:t>
      </w:r>
      <w:r w:rsidRPr="003E0F7E">
        <w:rPr>
          <w:shd w:val="clear" w:color="auto" w:fill="FFFFFF"/>
        </w:rPr>
        <w:t xml:space="preserve">, </w:t>
      </w:r>
      <w:r w:rsidR="000A52D9" w:rsidRPr="003E0F7E">
        <w:rPr>
          <w:shd w:val="clear" w:color="auto" w:fill="FFFFFF"/>
        </w:rPr>
        <w:t>then the application</w:t>
      </w:r>
      <w:r w:rsidRPr="003E0F7E">
        <w:rPr>
          <w:shd w:val="clear" w:color="auto" w:fill="FFFFFF"/>
        </w:rPr>
        <w:t xml:space="preserve"> will:</w:t>
      </w:r>
    </w:p>
    <w:p w14:paraId="331A65ED" w14:textId="77777777" w:rsidR="003367E8" w:rsidRPr="003E0F7E" w:rsidRDefault="003367E8" w:rsidP="00AF7CE3">
      <w:pPr>
        <w:pStyle w:val="ListParagraph"/>
        <w:numPr>
          <w:ilvl w:val="0"/>
          <w:numId w:val="46"/>
        </w:numPr>
        <w:spacing w:line="360" w:lineRule="auto"/>
        <w:rPr>
          <w:shd w:val="clear" w:color="auto" w:fill="FFFFFF"/>
        </w:rPr>
      </w:pPr>
      <w:r w:rsidRPr="003E0F7E">
        <w:rPr>
          <w:b/>
          <w:shd w:val="clear" w:color="auto" w:fill="FFFFFF"/>
        </w:rPr>
        <w:t>Detect image</w:t>
      </w:r>
      <w:r w:rsidR="00616BD8" w:rsidRPr="003E0F7E">
        <w:rPr>
          <w:b/>
          <w:shd w:val="clear" w:color="auto" w:fill="FFFFFF"/>
        </w:rPr>
        <w:t xml:space="preserve"> </w:t>
      </w:r>
      <w:r w:rsidR="00616BD8" w:rsidRPr="003E0F7E">
        <w:rPr>
          <w:shd w:val="clear" w:color="auto" w:fill="FFFFFF"/>
        </w:rPr>
        <w:t xml:space="preserve">or </w:t>
      </w:r>
      <w:r w:rsidR="00616BD8" w:rsidRPr="003E0F7E">
        <w:rPr>
          <w:b/>
          <w:shd w:val="clear" w:color="auto" w:fill="FFFFFF"/>
        </w:rPr>
        <w:t>video</w:t>
      </w:r>
      <w:r w:rsidRPr="003E0F7E">
        <w:rPr>
          <w:shd w:val="clear" w:color="auto" w:fill="FFFFFF"/>
        </w:rPr>
        <w:t xml:space="preserve"> according to the </w:t>
      </w:r>
      <w:r w:rsidRPr="003E0F7E">
        <w:rPr>
          <w:b/>
          <w:shd w:val="clear" w:color="auto" w:fill="FFFFFF"/>
        </w:rPr>
        <w:t xml:space="preserve">checked </w:t>
      </w:r>
      <w:r w:rsidR="00616BD8" w:rsidRPr="003E0F7E">
        <w:rPr>
          <w:b/>
          <w:shd w:val="clear" w:color="auto" w:fill="FFFFFF"/>
        </w:rPr>
        <w:t>Object</w:t>
      </w:r>
      <w:r w:rsidRPr="003E0F7E">
        <w:rPr>
          <w:b/>
          <w:shd w:val="clear" w:color="auto" w:fill="FFFFFF"/>
        </w:rPr>
        <w:t xml:space="preserve"> Detection Check Box</w:t>
      </w:r>
      <w:r w:rsidRPr="003E0F7E">
        <w:rPr>
          <w:shd w:val="clear" w:color="auto" w:fill="FFFFFF"/>
        </w:rPr>
        <w:t xml:space="preserve"> with </w:t>
      </w:r>
      <w:r w:rsidRPr="003E0F7E">
        <w:rPr>
          <w:b/>
          <w:shd w:val="clear" w:color="auto" w:fill="FFFFFF"/>
        </w:rPr>
        <w:t xml:space="preserve">different color </w:t>
      </w:r>
      <w:r w:rsidRPr="003E0F7E">
        <w:rPr>
          <w:shd w:val="clear" w:color="auto" w:fill="FFFFFF"/>
        </w:rPr>
        <w:t xml:space="preserve">for each </w:t>
      </w:r>
      <w:r w:rsidRPr="003E0F7E">
        <w:rPr>
          <w:b/>
          <w:shd w:val="clear" w:color="auto" w:fill="FFFFFF"/>
        </w:rPr>
        <w:t>detection type</w:t>
      </w:r>
    </w:p>
    <w:p w14:paraId="16C51083" w14:textId="77777777" w:rsidR="003367E8" w:rsidRPr="009D67A7" w:rsidRDefault="003367E8" w:rsidP="00AF7CE3">
      <w:pPr>
        <w:pStyle w:val="ListParagraph"/>
        <w:numPr>
          <w:ilvl w:val="0"/>
          <w:numId w:val="46"/>
        </w:numPr>
        <w:spacing w:line="360" w:lineRule="auto"/>
        <w:rPr>
          <w:shd w:val="clear" w:color="auto" w:fill="FFFFFF"/>
        </w:rPr>
      </w:pPr>
      <w:r>
        <w:rPr>
          <w:b/>
          <w:shd w:val="clear" w:color="auto" w:fill="FFFFFF"/>
        </w:rPr>
        <w:t>Show detected image</w:t>
      </w:r>
      <w:r>
        <w:rPr>
          <w:shd w:val="clear" w:color="auto" w:fill="FFFFFF"/>
        </w:rPr>
        <w:t xml:space="preserve"> in the</w:t>
      </w:r>
      <w:r w:rsidR="00D45AD0">
        <w:rPr>
          <w:shd w:val="clear" w:color="auto" w:fill="FFFFFF"/>
        </w:rPr>
        <w:t xml:space="preserve"> </w:t>
      </w:r>
      <w:r w:rsidR="00D45AD0">
        <w:rPr>
          <w:b/>
          <w:shd w:val="clear" w:color="auto" w:fill="FFFFFF"/>
        </w:rPr>
        <w:t>Uploaded Image</w:t>
      </w:r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Picture Box</w:t>
      </w:r>
    </w:p>
    <w:p w14:paraId="21173C25" w14:textId="77777777" w:rsidR="00B160C4" w:rsidRDefault="00B160C4" w:rsidP="00AF7CE3">
      <w:pPr>
        <w:spacing w:line="360" w:lineRule="auto"/>
        <w:jc w:val="both"/>
        <w:rPr>
          <w:shd w:val="clear" w:color="auto" w:fill="FFFFFF"/>
        </w:rPr>
      </w:pPr>
    </w:p>
    <w:p w14:paraId="136B2705" w14:textId="77777777" w:rsidR="005F6C7C" w:rsidRDefault="005F6C7C" w:rsidP="00AF7CE3">
      <w:pPr>
        <w:spacing w:line="360" w:lineRule="auto"/>
        <w:jc w:val="center"/>
        <w:rPr>
          <w:shd w:val="clear" w:color="auto" w:fill="FFFFFF"/>
        </w:rPr>
      </w:pPr>
      <w:r w:rsidRPr="005F6C7C">
        <w:rPr>
          <w:noProof/>
          <w:bdr w:val="single" w:sz="4" w:space="0" w:color="auto"/>
          <w:lang w:eastAsia="en-US"/>
        </w:rPr>
        <w:drawing>
          <wp:inline distT="0" distB="0" distL="0" distR="0" wp14:anchorId="13B64AD9" wp14:editId="53622698">
            <wp:extent cx="4714875" cy="29206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A8D" w14:textId="0E8D1264" w:rsidR="005F6C7C" w:rsidRDefault="00CE034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13</w:t>
      </w:r>
      <w:r w:rsidR="005F6C7C">
        <w:rPr>
          <w:sz w:val="20"/>
          <w:szCs w:val="20"/>
          <w:shd w:val="clear" w:color="auto" w:fill="FFFFFF"/>
        </w:rPr>
        <w:t>. Pattern Recognition and Classification Form</w:t>
      </w:r>
    </w:p>
    <w:p w14:paraId="6169BB62" w14:textId="77777777" w:rsidR="00C00531" w:rsidRDefault="00C00531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3046863B" w14:textId="77777777" w:rsidR="00C00531" w:rsidRDefault="00940F4D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940F4D">
        <w:rPr>
          <w:noProof/>
          <w:bdr w:val="single" w:sz="4" w:space="0" w:color="auto"/>
          <w:lang w:eastAsia="en-US"/>
        </w:rPr>
        <w:lastRenderedPageBreak/>
        <w:drawing>
          <wp:inline distT="0" distB="0" distL="0" distR="0" wp14:anchorId="776F8529" wp14:editId="2E688683">
            <wp:extent cx="4752975" cy="2928970"/>
            <wp:effectExtent l="19050" t="1905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102" cy="2933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840EE" w14:textId="1A567799" w:rsidR="00875823" w:rsidRDefault="00CE034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14</w:t>
      </w:r>
      <w:r w:rsidR="00875823">
        <w:rPr>
          <w:sz w:val="20"/>
          <w:szCs w:val="20"/>
          <w:shd w:val="clear" w:color="auto" w:fill="FFFFFF"/>
        </w:rPr>
        <w:t>. Pattern Recognition and Classification Form (Face Detection)</w:t>
      </w:r>
    </w:p>
    <w:p w14:paraId="17FFA67B" w14:textId="77777777" w:rsidR="00301BDB" w:rsidRDefault="00301BDB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</w:p>
    <w:p w14:paraId="45A2831E" w14:textId="77777777" w:rsidR="00301BDB" w:rsidRDefault="00301BDB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 w:rsidRPr="00301BDB">
        <w:rPr>
          <w:noProof/>
          <w:bdr w:val="single" w:sz="4" w:space="0" w:color="auto"/>
          <w:lang w:eastAsia="en-US"/>
        </w:rPr>
        <w:drawing>
          <wp:inline distT="0" distB="0" distL="0" distR="0" wp14:anchorId="1BA5D879" wp14:editId="39204920">
            <wp:extent cx="4852984" cy="3009265"/>
            <wp:effectExtent l="19050" t="19050" r="508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984" cy="30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CE5DA" w14:textId="4A95F473" w:rsidR="00301BDB" w:rsidRPr="005F6C7C" w:rsidRDefault="00CE0342" w:rsidP="00AF7CE3">
      <w:pPr>
        <w:spacing w:line="360" w:lineRule="auto"/>
        <w:jc w:val="center"/>
        <w:rPr>
          <w:sz w:val="20"/>
          <w:szCs w:val="20"/>
          <w:shd w:val="clear" w:color="auto" w:fill="FFFFFF"/>
        </w:rPr>
      </w:pPr>
      <w:r>
        <w:rPr>
          <w:sz w:val="20"/>
          <w:szCs w:val="20"/>
          <w:shd w:val="clear" w:color="auto" w:fill="FFFFFF"/>
        </w:rPr>
        <w:t>Figure 15</w:t>
      </w:r>
      <w:r w:rsidR="00301BDB">
        <w:rPr>
          <w:sz w:val="20"/>
          <w:szCs w:val="20"/>
          <w:shd w:val="clear" w:color="auto" w:fill="FFFFFF"/>
        </w:rPr>
        <w:t>. Pattern Recognition and Classification Form (Eye Detection)</w:t>
      </w:r>
    </w:p>
    <w:p w14:paraId="665A8867" w14:textId="77777777" w:rsidR="00BC39E1" w:rsidRPr="00D32B68" w:rsidRDefault="00BC39E1" w:rsidP="00B75E20">
      <w:pPr>
        <w:pStyle w:val="ListParagraph"/>
        <w:spacing w:line="360" w:lineRule="auto"/>
        <w:ind w:left="1800"/>
        <w:jc w:val="both"/>
        <w:rPr>
          <w:shd w:val="clear" w:color="auto" w:fill="FFFFFF"/>
        </w:rPr>
      </w:pPr>
    </w:p>
    <w:p w14:paraId="3A2FB7B4" w14:textId="77777777" w:rsidR="00B23D4C" w:rsidRPr="00B23D4C" w:rsidRDefault="00B23D4C" w:rsidP="00B23D4C">
      <w:pPr>
        <w:pStyle w:val="ListParagraph"/>
        <w:ind w:left="1800"/>
        <w:jc w:val="both"/>
        <w:rPr>
          <w:shd w:val="clear" w:color="auto" w:fill="FFFFFF"/>
        </w:rPr>
      </w:pPr>
    </w:p>
    <w:p w14:paraId="53A73787" w14:textId="77777777" w:rsidR="00B15B66" w:rsidRDefault="00B15B66" w:rsidP="00BE4415">
      <w:pPr>
        <w:jc w:val="both"/>
        <w:rPr>
          <w:shd w:val="clear" w:color="auto" w:fill="FFFFFF"/>
        </w:rPr>
      </w:pPr>
    </w:p>
    <w:p w14:paraId="510A064A" w14:textId="77777777" w:rsidR="0013446D" w:rsidRDefault="0013446D" w:rsidP="00BE4415">
      <w:pPr>
        <w:jc w:val="both"/>
        <w:rPr>
          <w:shd w:val="clear" w:color="auto" w:fill="FFFFFF"/>
        </w:rPr>
      </w:pPr>
    </w:p>
    <w:p w14:paraId="00E7BD53" w14:textId="0797B564" w:rsidR="00B15B66" w:rsidRPr="00B15B66" w:rsidRDefault="00120FD4" w:rsidP="00120FD4">
      <w:pPr>
        <w:spacing w:after="200" w:line="276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556D29F" w14:textId="77777777" w:rsidR="00987573" w:rsidRPr="00987573" w:rsidRDefault="00987573" w:rsidP="00285909">
      <w:pPr>
        <w:spacing w:line="360" w:lineRule="auto"/>
        <w:jc w:val="both"/>
        <w:rPr>
          <w:shd w:val="clear" w:color="auto" w:fill="FFFFFF"/>
        </w:rPr>
      </w:pPr>
      <w:r w:rsidRPr="00987573">
        <w:rPr>
          <w:shd w:val="clear" w:color="auto" w:fill="FFFFFF"/>
        </w:rPr>
        <w:lastRenderedPageBreak/>
        <w:t>Here are the rules that you must follow to create your project:</w:t>
      </w:r>
    </w:p>
    <w:p w14:paraId="7EDB03D0" w14:textId="77777777" w:rsidR="00987573" w:rsidRPr="00987573" w:rsidRDefault="00987573" w:rsidP="00817FBB">
      <w:pPr>
        <w:numPr>
          <w:ilvl w:val="0"/>
          <w:numId w:val="6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000000"/>
        </w:rPr>
      </w:pPr>
      <w:r w:rsidRPr="00987573">
        <w:rPr>
          <w:color w:val="000000"/>
        </w:rPr>
        <w:t xml:space="preserve">Use appropriate software for this subject based on </w:t>
      </w:r>
      <w:proofErr w:type="spellStart"/>
      <w:r w:rsidRPr="00987573">
        <w:rPr>
          <w:b/>
        </w:rPr>
        <w:t>Sistem</w:t>
      </w:r>
      <w:proofErr w:type="spellEnd"/>
      <w:r w:rsidRPr="00987573">
        <w:rPr>
          <w:b/>
        </w:rPr>
        <w:t xml:space="preserve"> </w:t>
      </w:r>
      <w:proofErr w:type="spellStart"/>
      <w:r w:rsidRPr="00987573">
        <w:rPr>
          <w:b/>
        </w:rPr>
        <w:t>Praktikum</w:t>
      </w:r>
      <w:proofErr w:type="spellEnd"/>
      <w:r w:rsidRPr="00987573">
        <w:rPr>
          <w:b/>
        </w:rPr>
        <w:t xml:space="preserve"> </w:t>
      </w:r>
      <w:r w:rsidRPr="00987573">
        <w:t>that can be downloaded from Binusmaya.</w:t>
      </w:r>
    </w:p>
    <w:p w14:paraId="332E3701" w14:textId="77777777" w:rsidR="00987573" w:rsidRPr="00987573" w:rsidRDefault="00987573" w:rsidP="00817FBB">
      <w:pPr>
        <w:numPr>
          <w:ilvl w:val="0"/>
          <w:numId w:val="6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FF0000"/>
        </w:rPr>
      </w:pPr>
      <w:r w:rsidRPr="00987573">
        <w:rPr>
          <w:color w:val="000000"/>
        </w:rPr>
        <w:t>Use the tec</w:t>
      </w:r>
      <w:r>
        <w:rPr>
          <w:color w:val="000000"/>
        </w:rPr>
        <w:t>hniques taught during practicum.</w:t>
      </w:r>
    </w:p>
    <w:p w14:paraId="0F00DF55" w14:textId="77777777" w:rsidR="00987573" w:rsidRPr="00987573" w:rsidRDefault="00987573" w:rsidP="00817FBB">
      <w:pPr>
        <w:numPr>
          <w:ilvl w:val="0"/>
          <w:numId w:val="6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000000"/>
        </w:rPr>
      </w:pPr>
      <w:r w:rsidRPr="00987573">
        <w:rPr>
          <w:color w:val="000000"/>
        </w:rPr>
        <w:t xml:space="preserve">Collect appropriate files for this subject based on </w:t>
      </w:r>
      <w:proofErr w:type="spellStart"/>
      <w:r w:rsidRPr="00987573">
        <w:rPr>
          <w:b/>
        </w:rPr>
        <w:t>Sistem</w:t>
      </w:r>
      <w:proofErr w:type="spellEnd"/>
      <w:r w:rsidRPr="00987573">
        <w:rPr>
          <w:b/>
        </w:rPr>
        <w:t xml:space="preserve"> </w:t>
      </w:r>
      <w:proofErr w:type="spellStart"/>
      <w:r w:rsidRPr="00987573">
        <w:rPr>
          <w:b/>
        </w:rPr>
        <w:t>Praktikum</w:t>
      </w:r>
      <w:proofErr w:type="spellEnd"/>
      <w:r w:rsidRPr="00987573">
        <w:rPr>
          <w:b/>
        </w:rPr>
        <w:t xml:space="preserve"> </w:t>
      </w:r>
      <w:r w:rsidRPr="00987573">
        <w:t>that can be downloaded from Binusmaya.</w:t>
      </w:r>
    </w:p>
    <w:p w14:paraId="2F847BAC" w14:textId="77777777" w:rsidR="00987573" w:rsidRPr="00987573" w:rsidRDefault="00987573" w:rsidP="00817FBB">
      <w:pPr>
        <w:numPr>
          <w:ilvl w:val="0"/>
          <w:numId w:val="6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FF0000"/>
        </w:rPr>
      </w:pPr>
      <w:r w:rsidRPr="00987573">
        <w:rPr>
          <w:shd w:val="clear" w:color="auto" w:fill="FFFFFF"/>
        </w:rPr>
        <w:t>Include the other files that can support your project, such as:</w:t>
      </w:r>
    </w:p>
    <w:p w14:paraId="08894D61" w14:textId="77777777" w:rsidR="00987573" w:rsidRPr="00987573" w:rsidRDefault="00987573" w:rsidP="00817FBB">
      <w:pPr>
        <w:numPr>
          <w:ilvl w:val="1"/>
          <w:numId w:val="6"/>
        </w:numPr>
        <w:spacing w:line="360" w:lineRule="auto"/>
        <w:jc w:val="both"/>
        <w:rPr>
          <w:color w:val="000000"/>
        </w:rPr>
      </w:pPr>
      <w:r w:rsidRPr="00987573">
        <w:rPr>
          <w:color w:val="000000"/>
        </w:rPr>
        <w:t>All files in your project</w:t>
      </w:r>
    </w:p>
    <w:p w14:paraId="166A3831" w14:textId="77777777" w:rsidR="00987573" w:rsidRPr="00987573" w:rsidRDefault="00987573" w:rsidP="00817FBB">
      <w:pPr>
        <w:numPr>
          <w:ilvl w:val="1"/>
          <w:numId w:val="6"/>
        </w:numPr>
        <w:spacing w:line="360" w:lineRule="auto"/>
        <w:jc w:val="both"/>
        <w:rPr>
          <w:color w:val="000000"/>
        </w:rPr>
      </w:pPr>
      <w:r w:rsidRPr="00987573">
        <w:rPr>
          <w:color w:val="000000"/>
        </w:rPr>
        <w:t>Other files (image, audio, video, etc.) used in your project</w:t>
      </w:r>
    </w:p>
    <w:p w14:paraId="03FA5AE3" w14:textId="77777777" w:rsidR="00987573" w:rsidRPr="0068610C" w:rsidRDefault="00987573" w:rsidP="00817FBB">
      <w:pPr>
        <w:numPr>
          <w:ilvl w:val="1"/>
          <w:numId w:val="6"/>
        </w:numPr>
        <w:spacing w:line="360" w:lineRule="auto"/>
        <w:jc w:val="both"/>
        <w:rPr>
          <w:color w:val="000000"/>
        </w:rPr>
      </w:pPr>
      <w:r w:rsidRPr="0068610C">
        <w:rPr>
          <w:color w:val="000000"/>
        </w:rPr>
        <w:t>*.DOC file (documentation of your project) that contains the reference links of additional files (image, audio, video, etc.) used in your project</w:t>
      </w:r>
    </w:p>
    <w:p w14:paraId="367D7AF3" w14:textId="77777777" w:rsidR="00C65424" w:rsidRDefault="00C65424" w:rsidP="00786A99">
      <w:pPr>
        <w:pStyle w:val="ListParagraph"/>
        <w:spacing w:line="360" w:lineRule="auto"/>
        <w:ind w:left="0"/>
        <w:jc w:val="both"/>
        <w:rPr>
          <w:b/>
          <w:shd w:val="clear" w:color="auto" w:fill="FFFFFF"/>
        </w:rPr>
      </w:pPr>
    </w:p>
    <w:p w14:paraId="06E296DF" w14:textId="77777777" w:rsidR="00737320" w:rsidRDefault="00737320" w:rsidP="00786A99">
      <w:pPr>
        <w:pStyle w:val="ListParagraph"/>
        <w:spacing w:line="360" w:lineRule="auto"/>
        <w:ind w:left="0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References:</w:t>
      </w:r>
    </w:p>
    <w:p w14:paraId="3DC28D47" w14:textId="77777777" w:rsidR="007C4182" w:rsidRPr="007C4182" w:rsidRDefault="007C4182" w:rsidP="007C4182">
      <w:pPr>
        <w:spacing w:line="360" w:lineRule="auto"/>
        <w:rPr>
          <w:b/>
        </w:rPr>
      </w:pPr>
      <w:r w:rsidRPr="007C4182">
        <w:rPr>
          <w:b/>
        </w:rPr>
        <w:t>https://www.youtube.com/watch?v=tjHv4xq9zHg</w:t>
      </w:r>
    </w:p>
    <w:p w14:paraId="6BB2B355" w14:textId="77777777" w:rsidR="007C4182" w:rsidRPr="007C4182" w:rsidRDefault="007C4182" w:rsidP="007C4182">
      <w:pPr>
        <w:spacing w:line="360" w:lineRule="auto"/>
        <w:rPr>
          <w:b/>
        </w:rPr>
      </w:pPr>
      <w:r w:rsidRPr="007C4182">
        <w:rPr>
          <w:b/>
        </w:rPr>
        <w:t>https://pbs.twimg.com/profile_images/819802778138619905/CQalrY9U.jpg</w:t>
      </w:r>
    </w:p>
    <w:p w14:paraId="4196BC37" w14:textId="77777777" w:rsidR="007C4182" w:rsidRPr="007C4182" w:rsidRDefault="007C4182" w:rsidP="007C4182">
      <w:pPr>
        <w:spacing w:line="360" w:lineRule="auto"/>
        <w:rPr>
          <w:b/>
        </w:rPr>
      </w:pPr>
      <w:r w:rsidRPr="007C4182">
        <w:rPr>
          <w:b/>
        </w:rPr>
        <w:t>http://i.imgur.com/0FF6KKH.png</w:t>
      </w:r>
    </w:p>
    <w:p w14:paraId="4EBF5907" w14:textId="77777777" w:rsidR="007C4182" w:rsidRPr="007C4182" w:rsidRDefault="007C4182" w:rsidP="007C4182">
      <w:pPr>
        <w:spacing w:line="360" w:lineRule="auto"/>
        <w:rPr>
          <w:b/>
        </w:rPr>
      </w:pPr>
      <w:r w:rsidRPr="007C4182">
        <w:rPr>
          <w:b/>
        </w:rPr>
        <w:t>http://www.guruparents.com/image-files/shapes.png</w:t>
      </w:r>
    </w:p>
    <w:p w14:paraId="1DC75396" w14:textId="77777777" w:rsidR="007C4182" w:rsidRPr="007C4182" w:rsidRDefault="007C4182" w:rsidP="007C4182">
      <w:pPr>
        <w:spacing w:line="360" w:lineRule="auto"/>
        <w:rPr>
          <w:b/>
        </w:rPr>
      </w:pPr>
      <w:r w:rsidRPr="007C4182">
        <w:rPr>
          <w:b/>
        </w:rPr>
        <w:t>https://www.amfmph.com/wp-content/plugins/social-media-builder//img/no-image.png</w:t>
      </w:r>
    </w:p>
    <w:p w14:paraId="02DE6681" w14:textId="77777777" w:rsidR="007C4182" w:rsidRPr="007C4182" w:rsidRDefault="007C4182" w:rsidP="007C4182">
      <w:pPr>
        <w:spacing w:line="360" w:lineRule="auto"/>
        <w:rPr>
          <w:b/>
        </w:rPr>
      </w:pPr>
      <w:r w:rsidRPr="007C4182">
        <w:rPr>
          <w:b/>
        </w:rPr>
        <w:t>https://pixabay.com/get/e830b0092ff6093ed1534705fb0938c9bd22ffd41cb017409cf2c17ca1/analog-1516728_1920.jpg</w:t>
      </w:r>
    </w:p>
    <w:p w14:paraId="290F2181" w14:textId="77777777" w:rsidR="002B2B9F" w:rsidRPr="002B2B9F" w:rsidRDefault="007C4182" w:rsidP="007C4182">
      <w:pPr>
        <w:spacing w:line="360" w:lineRule="auto"/>
        <w:rPr>
          <w:b/>
        </w:rPr>
      </w:pPr>
      <w:r w:rsidRPr="007C4182">
        <w:rPr>
          <w:b/>
        </w:rPr>
        <w:t>https://www.google.co.id/url?sa=i&amp;rct=j&amp;q=&amp;esrc=s&amp;source=images&amp;cd=&amp;ved=0ahUKEwiHn_OhgN_YAhWDH5QKHamtAFkQjBwIBA&amp;url=http%3A%2F%2Fwww.iconarchive.com%2Fdownload%2Fi99343%2Fdtafalonso%2Fandroid-lollipop%2FCamera-Next.ico&amp;psig=AOvVaw0zDmBvjpRWbXqhNKH6A85k&amp;ust=1516278576840982</w:t>
      </w:r>
    </w:p>
    <w:sectPr w:rsidR="002B2B9F" w:rsidRPr="002B2B9F" w:rsidSect="002C4F29">
      <w:headerReference w:type="default" r:id="rId24"/>
      <w:footerReference w:type="default" r:id="rId25"/>
      <w:headerReference w:type="first" r:id="rId26"/>
      <w:footerReference w:type="first" r:id="rId27"/>
      <w:pgSz w:w="11906" w:h="16838" w:code="9"/>
      <w:pgMar w:top="1440" w:right="1008" w:bottom="1440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9418A" w14:textId="77777777" w:rsidR="00124B32" w:rsidRDefault="00124B32" w:rsidP="00273E4A">
      <w:r>
        <w:separator/>
      </w:r>
    </w:p>
  </w:endnote>
  <w:endnote w:type="continuationSeparator" w:id="0">
    <w:p w14:paraId="7632774E" w14:textId="77777777" w:rsidR="00124B32" w:rsidRDefault="00124B3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FB76A" w14:textId="77777777" w:rsidR="00E124A5" w:rsidRDefault="00124B32" w:rsidP="0093677F">
    <w:pPr>
      <w:pStyle w:val="Footer"/>
      <w:rPr>
        <w:b/>
        <w:bCs/>
      </w:rPr>
    </w:pPr>
    <w:r>
      <w:rPr>
        <w:noProof/>
        <w:sz w:val="20"/>
        <w:lang w:eastAsia="en-US"/>
      </w:rPr>
      <w:pict w14:anchorId="5BE85CE4">
        <v:line id="Line 1" o:spid="_x0000_s2050" style="position:absolute;z-index:251660288;visibility:visible;mso-wrap-distance-top:-6e-5mm;mso-wrap-distance-bottom:-6e-5mm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AjuWFRMC&#10;AAApBAAADgAAAAAAAAAAAAAAAAAuAgAAZHJzL2Uyb0RvYy54bWxQSwECLQAUAAYACAAAACEALez7&#10;FtkAAAAFAQAADwAAAAAAAAAAAAAAAABtBAAAZHJzL2Rvd25yZXYueG1sUEsFBgAAAAAEAAQA8wAA&#10;AHMFAAAAAA==&#10;"/>
      </w:pict>
    </w:r>
  </w:p>
  <w:p w14:paraId="2A9C4D61" w14:textId="73D5D242" w:rsidR="00E124A5" w:rsidRPr="000F1EBF" w:rsidRDefault="00E124A5" w:rsidP="000F1EBF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>
      <w:rPr>
        <w:sz w:val="22"/>
        <w:szCs w:val="22"/>
      </w:rPr>
      <w:tab/>
    </w:r>
    <w:sdt>
      <w:sdtPr>
        <w:rPr>
          <w:sz w:val="22"/>
          <w:szCs w:val="22"/>
          <w:lang w:val="id-ID"/>
        </w:rPr>
        <w:id w:val="250395305"/>
        <w:docPartObj>
          <w:docPartGallery w:val="Page Numbers (Top of Page)"/>
          <w:docPartUnique/>
        </w:docPartObj>
      </w:sdtPr>
      <w:sdtEndPr/>
      <w:sdtContent>
        <w:r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PAGE </w:instrText>
        </w:r>
        <w:r w:rsidRPr="000F1EBF">
          <w:rPr>
            <w:sz w:val="22"/>
            <w:szCs w:val="22"/>
            <w:lang w:val="id-ID"/>
          </w:rPr>
          <w:fldChar w:fldCharType="separate"/>
        </w:r>
        <w:r w:rsidR="00D14922">
          <w:rPr>
            <w:noProof/>
            <w:sz w:val="22"/>
            <w:szCs w:val="22"/>
            <w:lang w:val="id-ID"/>
          </w:rPr>
          <w:t>18</w:t>
        </w:r>
        <w:r w:rsidRPr="000F1EBF">
          <w:rPr>
            <w:sz w:val="22"/>
            <w:szCs w:val="22"/>
            <w:lang w:val="id-ID"/>
          </w:rPr>
          <w:fldChar w:fldCharType="end"/>
        </w:r>
        <w:r w:rsidRPr="000F1EBF">
          <w:rPr>
            <w:sz w:val="22"/>
            <w:szCs w:val="22"/>
            <w:lang w:val="id-ID"/>
          </w:rPr>
          <w:t xml:space="preserve"> dari </w:t>
        </w:r>
        <w:r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NUMPAGES  </w:instrText>
        </w:r>
        <w:r w:rsidRPr="000F1EBF">
          <w:rPr>
            <w:sz w:val="22"/>
            <w:szCs w:val="22"/>
            <w:lang w:val="id-ID"/>
          </w:rPr>
          <w:fldChar w:fldCharType="separate"/>
        </w:r>
        <w:r w:rsidR="00D14922">
          <w:rPr>
            <w:noProof/>
            <w:sz w:val="22"/>
            <w:szCs w:val="22"/>
            <w:lang w:val="id-ID"/>
          </w:rPr>
          <w:t>18</w:t>
        </w:r>
        <w:r w:rsidRPr="000F1EBF">
          <w:rPr>
            <w:sz w:val="22"/>
            <w:szCs w:val="22"/>
            <w:lang w:val="id-ID"/>
          </w:rPr>
          <w:fldChar w:fldCharType="end"/>
        </w:r>
      </w:sdtContent>
    </w:sdt>
  </w:p>
  <w:p w14:paraId="49513D0F" w14:textId="70E8A03D" w:rsidR="00E124A5" w:rsidRPr="005F794B" w:rsidRDefault="00E124A5" w:rsidP="003F71D2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sdt>
      <w:sdtPr>
        <w:rPr>
          <w:i/>
          <w:sz w:val="20"/>
          <w:szCs w:val="20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 w:rsidR="00D14922">
          <w:rPr>
            <w:i/>
            <w:noProof/>
            <w:sz w:val="20"/>
            <w:szCs w:val="20"/>
            <w:lang w:val="id-ID"/>
          </w:rPr>
          <w:t>18</w:t>
        </w:r>
        <w:r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 w:rsidR="00D14922">
          <w:rPr>
            <w:i/>
            <w:noProof/>
            <w:sz w:val="20"/>
            <w:szCs w:val="20"/>
            <w:lang w:val="id-ID"/>
          </w:rPr>
          <w:t>18</w:t>
        </w:r>
        <w:r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4CA0327A" w14:textId="77777777" w:rsidR="00E124A5" w:rsidRPr="0093677F" w:rsidRDefault="00E124A5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4B042" w14:textId="77777777" w:rsidR="00E124A5" w:rsidRDefault="00124B32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w:pict w14:anchorId="7C408019">
        <v:line id="Line 2" o:spid="_x0000_s2049" style="position:absolute;z-index:251661312;visibility:visible;mso-wrap-distance-top:-6e-5mm;mso-wrap-distance-bottom:-6e-5mm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u75EgIAACk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"/>
      </w:pict>
    </w:r>
  </w:p>
  <w:p w14:paraId="2A6A8641" w14:textId="7E5B1FF5" w:rsidR="00E124A5" w:rsidRPr="005F794B" w:rsidRDefault="00E124A5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Pr="005F794B">
          <w:rPr>
            <w:lang w:val="id-ID"/>
          </w:rPr>
          <w:fldChar w:fldCharType="separate"/>
        </w:r>
        <w:r w:rsidR="00120FD4">
          <w:rPr>
            <w:noProof/>
            <w:lang w:val="id-ID"/>
          </w:rPr>
          <w:t>2</w:t>
        </w:r>
        <w:r w:rsidRPr="005F794B">
          <w:rPr>
            <w:lang w:val="id-ID"/>
          </w:rPr>
          <w:fldChar w:fldCharType="end"/>
        </w:r>
      </w:sdtContent>
    </w:sdt>
  </w:p>
  <w:p w14:paraId="53AD40E1" w14:textId="0487F4A1" w:rsidR="00E124A5" w:rsidRPr="005F794B" w:rsidRDefault="00E124A5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 w:rsidR="00120FD4">
          <w:rPr>
            <w:i/>
            <w:noProof/>
            <w:sz w:val="20"/>
            <w:szCs w:val="20"/>
            <w:lang w:val="id-ID"/>
          </w:rPr>
          <w:t>2</w:t>
        </w:r>
        <w:r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389EECB4" w14:textId="77777777" w:rsidR="00E124A5" w:rsidRDefault="00E124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BF112" w14:textId="77777777" w:rsidR="00124B32" w:rsidRDefault="00124B32" w:rsidP="00273E4A">
      <w:r>
        <w:separator/>
      </w:r>
    </w:p>
  </w:footnote>
  <w:footnote w:type="continuationSeparator" w:id="0">
    <w:p w14:paraId="3232422A" w14:textId="77777777" w:rsidR="00124B32" w:rsidRDefault="00124B3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59"/>
      <w:gridCol w:w="5062"/>
    </w:tblGrid>
    <w:tr w:rsidR="00E124A5" w14:paraId="3861F3AF" w14:textId="77777777" w:rsidTr="00E124A5">
      <w:tc>
        <w:tcPr>
          <w:tcW w:w="5220" w:type="dxa"/>
        </w:tcPr>
        <w:p w14:paraId="311443AE" w14:textId="21B3AB4B" w:rsidR="00E124A5" w:rsidRPr="00C545DE" w:rsidRDefault="00E124A5" w:rsidP="00C545DE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190218</w:t>
          </w:r>
        </w:p>
      </w:tc>
      <w:tc>
        <w:tcPr>
          <w:tcW w:w="5220" w:type="dxa"/>
        </w:tcPr>
        <w:p w14:paraId="7175343D" w14:textId="77777777" w:rsidR="00E124A5" w:rsidRDefault="00E124A5" w:rsidP="00C545DE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20CE4D3A" w14:textId="77777777" w:rsidR="00E124A5" w:rsidRDefault="00E124A5" w:rsidP="00C545DE">
    <w:pPr>
      <w:pStyle w:val="Header"/>
      <w:tabs>
        <w:tab w:val="clear" w:pos="9360"/>
      </w:tabs>
    </w:pPr>
    <w:r>
      <w:tab/>
    </w:r>
  </w:p>
  <w:p w14:paraId="03ED6F9B" w14:textId="77777777" w:rsidR="00E124A5" w:rsidRPr="00C545DE" w:rsidRDefault="00E124A5" w:rsidP="00C545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5F40B" w14:textId="77777777" w:rsidR="00E124A5" w:rsidRDefault="00E124A5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121DE"/>
    <w:multiLevelType w:val="hybridMultilevel"/>
    <w:tmpl w:val="D020D272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91A4C83"/>
    <w:multiLevelType w:val="hybridMultilevel"/>
    <w:tmpl w:val="E87A4B6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8252BA"/>
    <w:multiLevelType w:val="hybridMultilevel"/>
    <w:tmpl w:val="ED962A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161F13"/>
    <w:multiLevelType w:val="hybridMultilevel"/>
    <w:tmpl w:val="96D4E9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AA00F53"/>
    <w:multiLevelType w:val="hybridMultilevel"/>
    <w:tmpl w:val="087244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EE97E2A"/>
    <w:multiLevelType w:val="hybridMultilevel"/>
    <w:tmpl w:val="898EB01E"/>
    <w:lvl w:ilvl="0" w:tplc="ED2EA218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A4579"/>
    <w:multiLevelType w:val="hybridMultilevel"/>
    <w:tmpl w:val="F98622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A5D7285"/>
    <w:multiLevelType w:val="hybridMultilevel"/>
    <w:tmpl w:val="4C5A6D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D8B6FDD"/>
    <w:multiLevelType w:val="hybridMultilevel"/>
    <w:tmpl w:val="1FA2F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ED090E"/>
    <w:multiLevelType w:val="hybridMultilevel"/>
    <w:tmpl w:val="34A4014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4D1504"/>
    <w:multiLevelType w:val="hybridMultilevel"/>
    <w:tmpl w:val="E9C83C1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45026D5"/>
    <w:multiLevelType w:val="hybridMultilevel"/>
    <w:tmpl w:val="D71273E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85F5A8D"/>
    <w:multiLevelType w:val="hybridMultilevel"/>
    <w:tmpl w:val="CF021B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817D42"/>
    <w:multiLevelType w:val="hybridMultilevel"/>
    <w:tmpl w:val="B4B4D0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E90CF3"/>
    <w:multiLevelType w:val="hybridMultilevel"/>
    <w:tmpl w:val="08CAA0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7C549B"/>
    <w:multiLevelType w:val="hybridMultilevel"/>
    <w:tmpl w:val="104C828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DCC70D5"/>
    <w:multiLevelType w:val="hybridMultilevel"/>
    <w:tmpl w:val="D0445886"/>
    <w:lvl w:ilvl="0" w:tplc="C8783D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644C5E"/>
    <w:multiLevelType w:val="hybridMultilevel"/>
    <w:tmpl w:val="EA1CEC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1A1748"/>
    <w:multiLevelType w:val="hybridMultilevel"/>
    <w:tmpl w:val="95CE81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624EB3"/>
    <w:multiLevelType w:val="hybridMultilevel"/>
    <w:tmpl w:val="647EBFF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19F325C"/>
    <w:multiLevelType w:val="hybridMultilevel"/>
    <w:tmpl w:val="78548F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2B2757E"/>
    <w:multiLevelType w:val="hybridMultilevel"/>
    <w:tmpl w:val="8942176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37651EF"/>
    <w:multiLevelType w:val="hybridMultilevel"/>
    <w:tmpl w:val="2152C4E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81D3980"/>
    <w:multiLevelType w:val="hybridMultilevel"/>
    <w:tmpl w:val="4B24FB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BAA10C1"/>
    <w:multiLevelType w:val="hybridMultilevel"/>
    <w:tmpl w:val="FB3CC5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F844237"/>
    <w:multiLevelType w:val="hybridMultilevel"/>
    <w:tmpl w:val="0D724F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306A61"/>
    <w:multiLevelType w:val="hybridMultilevel"/>
    <w:tmpl w:val="C6202EB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83F2AFB"/>
    <w:multiLevelType w:val="hybridMultilevel"/>
    <w:tmpl w:val="363E665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AC75971"/>
    <w:multiLevelType w:val="hybridMultilevel"/>
    <w:tmpl w:val="3F24A3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BB879B7"/>
    <w:multiLevelType w:val="hybridMultilevel"/>
    <w:tmpl w:val="6E2C228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BD96241"/>
    <w:multiLevelType w:val="hybridMultilevel"/>
    <w:tmpl w:val="541297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D457A22"/>
    <w:multiLevelType w:val="hybridMultilevel"/>
    <w:tmpl w:val="8D6838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5D572D0E"/>
    <w:multiLevelType w:val="hybridMultilevel"/>
    <w:tmpl w:val="71F08F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089265F"/>
    <w:multiLevelType w:val="hybridMultilevel"/>
    <w:tmpl w:val="474463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98F53AE"/>
    <w:multiLevelType w:val="hybridMultilevel"/>
    <w:tmpl w:val="99503E28"/>
    <w:lvl w:ilvl="0" w:tplc="E30A7930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3127E6"/>
    <w:multiLevelType w:val="hybridMultilevel"/>
    <w:tmpl w:val="D66EC6A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D2868BC"/>
    <w:multiLevelType w:val="hybridMultilevel"/>
    <w:tmpl w:val="D27430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517472"/>
    <w:multiLevelType w:val="hybridMultilevel"/>
    <w:tmpl w:val="26500E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EE35CD6"/>
    <w:multiLevelType w:val="hybridMultilevel"/>
    <w:tmpl w:val="AC90A638"/>
    <w:lvl w:ilvl="0" w:tplc="E4FC4384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50B69E8"/>
    <w:multiLevelType w:val="hybridMultilevel"/>
    <w:tmpl w:val="48B8468E"/>
    <w:lvl w:ilvl="0" w:tplc="E4FC4384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8D51FC"/>
    <w:multiLevelType w:val="hybridMultilevel"/>
    <w:tmpl w:val="DF123BFE"/>
    <w:lvl w:ilvl="0" w:tplc="0409000F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844E0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3CED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9E1E66"/>
    <w:multiLevelType w:val="hybridMultilevel"/>
    <w:tmpl w:val="86CA7D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DB2603B"/>
    <w:multiLevelType w:val="hybridMultilevel"/>
    <w:tmpl w:val="0E5C1D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F5C3191"/>
    <w:multiLevelType w:val="hybridMultilevel"/>
    <w:tmpl w:val="07EA12D2"/>
    <w:lvl w:ilvl="0" w:tplc="7F58F070">
      <w:start w:val="1"/>
      <w:numFmt w:val="low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6"/>
  </w:num>
  <w:num w:numId="4">
    <w:abstractNumId w:val="45"/>
  </w:num>
  <w:num w:numId="5">
    <w:abstractNumId w:val="4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</w:num>
  <w:num w:numId="7">
    <w:abstractNumId w:val="13"/>
  </w:num>
  <w:num w:numId="8">
    <w:abstractNumId w:val="41"/>
  </w:num>
  <w:num w:numId="9">
    <w:abstractNumId w:val="14"/>
  </w:num>
  <w:num w:numId="10">
    <w:abstractNumId w:val="34"/>
  </w:num>
  <w:num w:numId="11">
    <w:abstractNumId w:val="17"/>
  </w:num>
  <w:num w:numId="12">
    <w:abstractNumId w:val="4"/>
  </w:num>
  <w:num w:numId="13">
    <w:abstractNumId w:val="21"/>
  </w:num>
  <w:num w:numId="14">
    <w:abstractNumId w:val="20"/>
  </w:num>
  <w:num w:numId="15">
    <w:abstractNumId w:val="0"/>
  </w:num>
  <w:num w:numId="16">
    <w:abstractNumId w:val="8"/>
  </w:num>
  <w:num w:numId="17">
    <w:abstractNumId w:val="40"/>
  </w:num>
  <w:num w:numId="18">
    <w:abstractNumId w:val="19"/>
  </w:num>
  <w:num w:numId="19">
    <w:abstractNumId w:val="9"/>
  </w:num>
  <w:num w:numId="20">
    <w:abstractNumId w:val="7"/>
  </w:num>
  <w:num w:numId="21">
    <w:abstractNumId w:val="2"/>
  </w:num>
  <w:num w:numId="22">
    <w:abstractNumId w:val="18"/>
  </w:num>
  <w:num w:numId="23">
    <w:abstractNumId w:val="32"/>
  </w:num>
  <w:num w:numId="24">
    <w:abstractNumId w:val="22"/>
  </w:num>
  <w:num w:numId="25">
    <w:abstractNumId w:val="35"/>
  </w:num>
  <w:num w:numId="26">
    <w:abstractNumId w:val="24"/>
  </w:num>
  <w:num w:numId="27">
    <w:abstractNumId w:val="10"/>
  </w:num>
  <w:num w:numId="28">
    <w:abstractNumId w:val="33"/>
  </w:num>
  <w:num w:numId="29">
    <w:abstractNumId w:val="28"/>
  </w:num>
  <w:num w:numId="30">
    <w:abstractNumId w:val="30"/>
  </w:num>
  <w:num w:numId="31">
    <w:abstractNumId w:val="1"/>
  </w:num>
  <w:num w:numId="32">
    <w:abstractNumId w:val="27"/>
  </w:num>
  <w:num w:numId="33">
    <w:abstractNumId w:val="38"/>
  </w:num>
  <w:num w:numId="34">
    <w:abstractNumId w:val="23"/>
  </w:num>
  <w:num w:numId="35">
    <w:abstractNumId w:val="31"/>
  </w:num>
  <w:num w:numId="36">
    <w:abstractNumId w:val="44"/>
  </w:num>
  <w:num w:numId="37">
    <w:abstractNumId w:val="12"/>
  </w:num>
  <w:num w:numId="38">
    <w:abstractNumId w:val="43"/>
  </w:num>
  <w:num w:numId="39">
    <w:abstractNumId w:val="25"/>
  </w:num>
  <w:num w:numId="40">
    <w:abstractNumId w:val="39"/>
  </w:num>
  <w:num w:numId="41">
    <w:abstractNumId w:val="37"/>
  </w:num>
  <w:num w:numId="42">
    <w:abstractNumId w:val="29"/>
  </w:num>
  <w:num w:numId="43">
    <w:abstractNumId w:val="11"/>
  </w:num>
  <w:num w:numId="44">
    <w:abstractNumId w:val="15"/>
  </w:num>
  <w:num w:numId="45">
    <w:abstractNumId w:val="16"/>
  </w:num>
  <w:num w:numId="46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609E"/>
    <w:rsid w:val="00002923"/>
    <w:rsid w:val="0001290D"/>
    <w:rsid w:val="0001525C"/>
    <w:rsid w:val="000157E9"/>
    <w:rsid w:val="00017F17"/>
    <w:rsid w:val="00020F10"/>
    <w:rsid w:val="00021583"/>
    <w:rsid w:val="00032D76"/>
    <w:rsid w:val="00032E03"/>
    <w:rsid w:val="0003767B"/>
    <w:rsid w:val="00037E5E"/>
    <w:rsid w:val="000417F2"/>
    <w:rsid w:val="0004441C"/>
    <w:rsid w:val="00044A21"/>
    <w:rsid w:val="00051154"/>
    <w:rsid w:val="000512F8"/>
    <w:rsid w:val="0005140C"/>
    <w:rsid w:val="00051F1A"/>
    <w:rsid w:val="0006113E"/>
    <w:rsid w:val="00062FF0"/>
    <w:rsid w:val="00063DF2"/>
    <w:rsid w:val="00063EF1"/>
    <w:rsid w:val="000660D3"/>
    <w:rsid w:val="00066789"/>
    <w:rsid w:val="00071786"/>
    <w:rsid w:val="000724DA"/>
    <w:rsid w:val="00072CB3"/>
    <w:rsid w:val="00072DE7"/>
    <w:rsid w:val="00074F5B"/>
    <w:rsid w:val="00080989"/>
    <w:rsid w:val="00082A20"/>
    <w:rsid w:val="00084C21"/>
    <w:rsid w:val="00084F11"/>
    <w:rsid w:val="000853E4"/>
    <w:rsid w:val="0009126E"/>
    <w:rsid w:val="00093609"/>
    <w:rsid w:val="000969D6"/>
    <w:rsid w:val="000A0C90"/>
    <w:rsid w:val="000A23D8"/>
    <w:rsid w:val="000A3F41"/>
    <w:rsid w:val="000A52D9"/>
    <w:rsid w:val="000B5DD6"/>
    <w:rsid w:val="000B69D0"/>
    <w:rsid w:val="000B6CCE"/>
    <w:rsid w:val="000C4477"/>
    <w:rsid w:val="000C7E82"/>
    <w:rsid w:val="000D1E49"/>
    <w:rsid w:val="000D2691"/>
    <w:rsid w:val="000D70C9"/>
    <w:rsid w:val="000D7F6B"/>
    <w:rsid w:val="000E2948"/>
    <w:rsid w:val="000E6750"/>
    <w:rsid w:val="000E7D22"/>
    <w:rsid w:val="000F057A"/>
    <w:rsid w:val="000F1EBF"/>
    <w:rsid w:val="000F37E2"/>
    <w:rsid w:val="000F7CFC"/>
    <w:rsid w:val="000F7FC6"/>
    <w:rsid w:val="00100A85"/>
    <w:rsid w:val="001013BE"/>
    <w:rsid w:val="001015E2"/>
    <w:rsid w:val="00103926"/>
    <w:rsid w:val="00104968"/>
    <w:rsid w:val="00106B77"/>
    <w:rsid w:val="00110BAB"/>
    <w:rsid w:val="001140C0"/>
    <w:rsid w:val="00115BC0"/>
    <w:rsid w:val="00116D08"/>
    <w:rsid w:val="00120FD4"/>
    <w:rsid w:val="00122BC2"/>
    <w:rsid w:val="00122E23"/>
    <w:rsid w:val="00122FC8"/>
    <w:rsid w:val="00124992"/>
    <w:rsid w:val="00124B32"/>
    <w:rsid w:val="00124FF7"/>
    <w:rsid w:val="00126822"/>
    <w:rsid w:val="0013144A"/>
    <w:rsid w:val="00131DAA"/>
    <w:rsid w:val="0013264B"/>
    <w:rsid w:val="0013446D"/>
    <w:rsid w:val="00141D77"/>
    <w:rsid w:val="00143CE7"/>
    <w:rsid w:val="00145C2E"/>
    <w:rsid w:val="00147C47"/>
    <w:rsid w:val="00150E94"/>
    <w:rsid w:val="00155357"/>
    <w:rsid w:val="00156885"/>
    <w:rsid w:val="0015698F"/>
    <w:rsid w:val="00157F6B"/>
    <w:rsid w:val="001609CA"/>
    <w:rsid w:val="001650BF"/>
    <w:rsid w:val="00166364"/>
    <w:rsid w:val="00166CA3"/>
    <w:rsid w:val="00167B79"/>
    <w:rsid w:val="001741C1"/>
    <w:rsid w:val="00176D2A"/>
    <w:rsid w:val="001819A3"/>
    <w:rsid w:val="00182ED6"/>
    <w:rsid w:val="001831D1"/>
    <w:rsid w:val="00183F26"/>
    <w:rsid w:val="001840B4"/>
    <w:rsid w:val="00191A63"/>
    <w:rsid w:val="001955A6"/>
    <w:rsid w:val="001A1A94"/>
    <w:rsid w:val="001A22A1"/>
    <w:rsid w:val="001A2E73"/>
    <w:rsid w:val="001A372E"/>
    <w:rsid w:val="001A6AE4"/>
    <w:rsid w:val="001A73E8"/>
    <w:rsid w:val="001B3A2E"/>
    <w:rsid w:val="001B426D"/>
    <w:rsid w:val="001B59F5"/>
    <w:rsid w:val="001B7EB7"/>
    <w:rsid w:val="001C0723"/>
    <w:rsid w:val="001C3AA6"/>
    <w:rsid w:val="001C419C"/>
    <w:rsid w:val="001C72BF"/>
    <w:rsid w:val="001D4810"/>
    <w:rsid w:val="001E05B8"/>
    <w:rsid w:val="001E1FFD"/>
    <w:rsid w:val="001E2448"/>
    <w:rsid w:val="001E284E"/>
    <w:rsid w:val="001E33CB"/>
    <w:rsid w:val="001E4866"/>
    <w:rsid w:val="001E6140"/>
    <w:rsid w:val="001E637E"/>
    <w:rsid w:val="001F4459"/>
    <w:rsid w:val="001F5048"/>
    <w:rsid w:val="001F64B6"/>
    <w:rsid w:val="00207C9F"/>
    <w:rsid w:val="00212635"/>
    <w:rsid w:val="00212A86"/>
    <w:rsid w:val="00223DC3"/>
    <w:rsid w:val="00224780"/>
    <w:rsid w:val="002316DF"/>
    <w:rsid w:val="00231918"/>
    <w:rsid w:val="0023252A"/>
    <w:rsid w:val="00232DBA"/>
    <w:rsid w:val="00233579"/>
    <w:rsid w:val="0023580C"/>
    <w:rsid w:val="00235C36"/>
    <w:rsid w:val="002376FA"/>
    <w:rsid w:val="00237CD2"/>
    <w:rsid w:val="00242E30"/>
    <w:rsid w:val="00242EDD"/>
    <w:rsid w:val="00246E52"/>
    <w:rsid w:val="002501D2"/>
    <w:rsid w:val="00250AED"/>
    <w:rsid w:val="0025413D"/>
    <w:rsid w:val="002549E1"/>
    <w:rsid w:val="00254EE9"/>
    <w:rsid w:val="00261EA1"/>
    <w:rsid w:val="00263C81"/>
    <w:rsid w:val="00264326"/>
    <w:rsid w:val="002700E4"/>
    <w:rsid w:val="002716BB"/>
    <w:rsid w:val="00273E4A"/>
    <w:rsid w:val="00275B61"/>
    <w:rsid w:val="0027634F"/>
    <w:rsid w:val="00276790"/>
    <w:rsid w:val="00280AF0"/>
    <w:rsid w:val="00281799"/>
    <w:rsid w:val="002841B3"/>
    <w:rsid w:val="00285909"/>
    <w:rsid w:val="002865B3"/>
    <w:rsid w:val="00291004"/>
    <w:rsid w:val="00291B42"/>
    <w:rsid w:val="002956DC"/>
    <w:rsid w:val="002962D5"/>
    <w:rsid w:val="00296DA6"/>
    <w:rsid w:val="002A07C0"/>
    <w:rsid w:val="002A138B"/>
    <w:rsid w:val="002A382B"/>
    <w:rsid w:val="002A4194"/>
    <w:rsid w:val="002A513B"/>
    <w:rsid w:val="002A66E0"/>
    <w:rsid w:val="002B00F2"/>
    <w:rsid w:val="002B2B9F"/>
    <w:rsid w:val="002B7CDD"/>
    <w:rsid w:val="002C2141"/>
    <w:rsid w:val="002C3AC5"/>
    <w:rsid w:val="002C4F29"/>
    <w:rsid w:val="002C52FA"/>
    <w:rsid w:val="002C7821"/>
    <w:rsid w:val="002C7FC0"/>
    <w:rsid w:val="002D0533"/>
    <w:rsid w:val="002D0BF7"/>
    <w:rsid w:val="002D0D09"/>
    <w:rsid w:val="002D1472"/>
    <w:rsid w:val="002D2344"/>
    <w:rsid w:val="002D39EF"/>
    <w:rsid w:val="002D4D5D"/>
    <w:rsid w:val="002D5FDA"/>
    <w:rsid w:val="002D61E9"/>
    <w:rsid w:val="002D773F"/>
    <w:rsid w:val="002D7F31"/>
    <w:rsid w:val="002E2CA9"/>
    <w:rsid w:val="002E2F5B"/>
    <w:rsid w:val="002E3324"/>
    <w:rsid w:val="002E645B"/>
    <w:rsid w:val="002E6D6E"/>
    <w:rsid w:val="002E7D1F"/>
    <w:rsid w:val="002F030B"/>
    <w:rsid w:val="002F1E15"/>
    <w:rsid w:val="002F3A75"/>
    <w:rsid w:val="002F47F8"/>
    <w:rsid w:val="003002A2"/>
    <w:rsid w:val="00301BDB"/>
    <w:rsid w:val="0030295A"/>
    <w:rsid w:val="00303D11"/>
    <w:rsid w:val="003040F2"/>
    <w:rsid w:val="00304EC2"/>
    <w:rsid w:val="00305136"/>
    <w:rsid w:val="003054E4"/>
    <w:rsid w:val="003077EB"/>
    <w:rsid w:val="00312DA1"/>
    <w:rsid w:val="00316BCC"/>
    <w:rsid w:val="00320C87"/>
    <w:rsid w:val="00321362"/>
    <w:rsid w:val="00322E76"/>
    <w:rsid w:val="00323235"/>
    <w:rsid w:val="00323347"/>
    <w:rsid w:val="0032373F"/>
    <w:rsid w:val="00327037"/>
    <w:rsid w:val="00332A0F"/>
    <w:rsid w:val="003344AD"/>
    <w:rsid w:val="003367E8"/>
    <w:rsid w:val="00340022"/>
    <w:rsid w:val="00340479"/>
    <w:rsid w:val="0034059A"/>
    <w:rsid w:val="003430F6"/>
    <w:rsid w:val="003432E6"/>
    <w:rsid w:val="003439D3"/>
    <w:rsid w:val="00343C29"/>
    <w:rsid w:val="00345C82"/>
    <w:rsid w:val="00346298"/>
    <w:rsid w:val="00346D1F"/>
    <w:rsid w:val="0034744A"/>
    <w:rsid w:val="00351F1D"/>
    <w:rsid w:val="003546A5"/>
    <w:rsid w:val="00357354"/>
    <w:rsid w:val="00357C90"/>
    <w:rsid w:val="003614ED"/>
    <w:rsid w:val="00361DAF"/>
    <w:rsid w:val="00362688"/>
    <w:rsid w:val="00362CFD"/>
    <w:rsid w:val="00363ED7"/>
    <w:rsid w:val="00364A6C"/>
    <w:rsid w:val="00365F34"/>
    <w:rsid w:val="0036669F"/>
    <w:rsid w:val="00366725"/>
    <w:rsid w:val="00366844"/>
    <w:rsid w:val="00372C8B"/>
    <w:rsid w:val="003734EE"/>
    <w:rsid w:val="0037553B"/>
    <w:rsid w:val="00375AC5"/>
    <w:rsid w:val="00382E37"/>
    <w:rsid w:val="00384C7B"/>
    <w:rsid w:val="00384CC1"/>
    <w:rsid w:val="00384F50"/>
    <w:rsid w:val="00387408"/>
    <w:rsid w:val="00387D06"/>
    <w:rsid w:val="00387F5F"/>
    <w:rsid w:val="00395E04"/>
    <w:rsid w:val="00397E0C"/>
    <w:rsid w:val="003A0B7A"/>
    <w:rsid w:val="003A1788"/>
    <w:rsid w:val="003A50C8"/>
    <w:rsid w:val="003A5922"/>
    <w:rsid w:val="003A65D8"/>
    <w:rsid w:val="003B0988"/>
    <w:rsid w:val="003B104B"/>
    <w:rsid w:val="003B14C4"/>
    <w:rsid w:val="003B1D05"/>
    <w:rsid w:val="003B2381"/>
    <w:rsid w:val="003B27CC"/>
    <w:rsid w:val="003B30C1"/>
    <w:rsid w:val="003B556D"/>
    <w:rsid w:val="003B5F77"/>
    <w:rsid w:val="003C0547"/>
    <w:rsid w:val="003C0A29"/>
    <w:rsid w:val="003C1BEC"/>
    <w:rsid w:val="003C1CE6"/>
    <w:rsid w:val="003D4B8F"/>
    <w:rsid w:val="003D7084"/>
    <w:rsid w:val="003E0565"/>
    <w:rsid w:val="003E0E02"/>
    <w:rsid w:val="003E0F7E"/>
    <w:rsid w:val="003E28EF"/>
    <w:rsid w:val="003E413A"/>
    <w:rsid w:val="003E4B94"/>
    <w:rsid w:val="003E58A6"/>
    <w:rsid w:val="003E6D95"/>
    <w:rsid w:val="003F20AE"/>
    <w:rsid w:val="003F2EB7"/>
    <w:rsid w:val="003F71D2"/>
    <w:rsid w:val="00402CE3"/>
    <w:rsid w:val="004057F4"/>
    <w:rsid w:val="00405B04"/>
    <w:rsid w:val="004074A1"/>
    <w:rsid w:val="00407B8A"/>
    <w:rsid w:val="00417CA5"/>
    <w:rsid w:val="00420F81"/>
    <w:rsid w:val="00422134"/>
    <w:rsid w:val="0042491C"/>
    <w:rsid w:val="004308E9"/>
    <w:rsid w:val="00434FFC"/>
    <w:rsid w:val="00435E23"/>
    <w:rsid w:val="00440D03"/>
    <w:rsid w:val="00445044"/>
    <w:rsid w:val="004457CE"/>
    <w:rsid w:val="00446550"/>
    <w:rsid w:val="00446D31"/>
    <w:rsid w:val="0045325D"/>
    <w:rsid w:val="004565B2"/>
    <w:rsid w:val="0046175F"/>
    <w:rsid w:val="00466BC2"/>
    <w:rsid w:val="004701D5"/>
    <w:rsid w:val="00470964"/>
    <w:rsid w:val="004716A8"/>
    <w:rsid w:val="00481B71"/>
    <w:rsid w:val="00483FFA"/>
    <w:rsid w:val="00485AB4"/>
    <w:rsid w:val="004864F4"/>
    <w:rsid w:val="00490E3B"/>
    <w:rsid w:val="00492245"/>
    <w:rsid w:val="00494A49"/>
    <w:rsid w:val="00494E4C"/>
    <w:rsid w:val="00494FEF"/>
    <w:rsid w:val="004951AF"/>
    <w:rsid w:val="004A3474"/>
    <w:rsid w:val="004A45CF"/>
    <w:rsid w:val="004A4A11"/>
    <w:rsid w:val="004A7B1A"/>
    <w:rsid w:val="004B04A6"/>
    <w:rsid w:val="004B12A8"/>
    <w:rsid w:val="004B1D63"/>
    <w:rsid w:val="004B2FBC"/>
    <w:rsid w:val="004B31E2"/>
    <w:rsid w:val="004B47B5"/>
    <w:rsid w:val="004B6AFE"/>
    <w:rsid w:val="004B7867"/>
    <w:rsid w:val="004C0F0C"/>
    <w:rsid w:val="004C6B69"/>
    <w:rsid w:val="004D1603"/>
    <w:rsid w:val="004D176C"/>
    <w:rsid w:val="004D2189"/>
    <w:rsid w:val="004D59BF"/>
    <w:rsid w:val="004D661A"/>
    <w:rsid w:val="004E14DF"/>
    <w:rsid w:val="004E1E4B"/>
    <w:rsid w:val="004E3E3B"/>
    <w:rsid w:val="004E4030"/>
    <w:rsid w:val="004E4A4C"/>
    <w:rsid w:val="004E5730"/>
    <w:rsid w:val="004E7352"/>
    <w:rsid w:val="0050022E"/>
    <w:rsid w:val="00504CF1"/>
    <w:rsid w:val="0050617C"/>
    <w:rsid w:val="00507D33"/>
    <w:rsid w:val="005101D6"/>
    <w:rsid w:val="00510897"/>
    <w:rsid w:val="00512DAE"/>
    <w:rsid w:val="0051309F"/>
    <w:rsid w:val="00513381"/>
    <w:rsid w:val="00513536"/>
    <w:rsid w:val="0051385E"/>
    <w:rsid w:val="00515006"/>
    <w:rsid w:val="0051514D"/>
    <w:rsid w:val="00520E03"/>
    <w:rsid w:val="005217BF"/>
    <w:rsid w:val="0052359D"/>
    <w:rsid w:val="00524383"/>
    <w:rsid w:val="00525393"/>
    <w:rsid w:val="00526D36"/>
    <w:rsid w:val="005301B7"/>
    <w:rsid w:val="005314B7"/>
    <w:rsid w:val="00534181"/>
    <w:rsid w:val="00535AA6"/>
    <w:rsid w:val="00535BCC"/>
    <w:rsid w:val="00535DA7"/>
    <w:rsid w:val="0053618E"/>
    <w:rsid w:val="0053790D"/>
    <w:rsid w:val="00537D06"/>
    <w:rsid w:val="00541446"/>
    <w:rsid w:val="00542360"/>
    <w:rsid w:val="005447C2"/>
    <w:rsid w:val="005447D7"/>
    <w:rsid w:val="00544946"/>
    <w:rsid w:val="00550375"/>
    <w:rsid w:val="00553867"/>
    <w:rsid w:val="0055410B"/>
    <w:rsid w:val="00554DD0"/>
    <w:rsid w:val="00556BCA"/>
    <w:rsid w:val="00556E41"/>
    <w:rsid w:val="00565AC2"/>
    <w:rsid w:val="00570F15"/>
    <w:rsid w:val="00571B72"/>
    <w:rsid w:val="00572882"/>
    <w:rsid w:val="00573FC5"/>
    <w:rsid w:val="005764E1"/>
    <w:rsid w:val="00582350"/>
    <w:rsid w:val="00582417"/>
    <w:rsid w:val="00582E4C"/>
    <w:rsid w:val="00595B3B"/>
    <w:rsid w:val="005966CA"/>
    <w:rsid w:val="00596DEB"/>
    <w:rsid w:val="005972B5"/>
    <w:rsid w:val="005A072D"/>
    <w:rsid w:val="005A32DD"/>
    <w:rsid w:val="005A3325"/>
    <w:rsid w:val="005A56DC"/>
    <w:rsid w:val="005B01FA"/>
    <w:rsid w:val="005B07D4"/>
    <w:rsid w:val="005B3392"/>
    <w:rsid w:val="005B5BC3"/>
    <w:rsid w:val="005B66A4"/>
    <w:rsid w:val="005B66A9"/>
    <w:rsid w:val="005C156C"/>
    <w:rsid w:val="005C19B6"/>
    <w:rsid w:val="005C23E9"/>
    <w:rsid w:val="005C3963"/>
    <w:rsid w:val="005C5F26"/>
    <w:rsid w:val="005C78BB"/>
    <w:rsid w:val="005C7EB1"/>
    <w:rsid w:val="005D0782"/>
    <w:rsid w:val="005D0B84"/>
    <w:rsid w:val="005D4C06"/>
    <w:rsid w:val="005D7F7E"/>
    <w:rsid w:val="005E2320"/>
    <w:rsid w:val="005E3430"/>
    <w:rsid w:val="005E68A9"/>
    <w:rsid w:val="005F5139"/>
    <w:rsid w:val="005F58C7"/>
    <w:rsid w:val="005F6C7C"/>
    <w:rsid w:val="005F794B"/>
    <w:rsid w:val="00600020"/>
    <w:rsid w:val="0060024F"/>
    <w:rsid w:val="0060201C"/>
    <w:rsid w:val="00602708"/>
    <w:rsid w:val="006047CD"/>
    <w:rsid w:val="0060486C"/>
    <w:rsid w:val="00605458"/>
    <w:rsid w:val="00606A82"/>
    <w:rsid w:val="0060777F"/>
    <w:rsid w:val="00610902"/>
    <w:rsid w:val="00611FC2"/>
    <w:rsid w:val="0061280B"/>
    <w:rsid w:val="00616089"/>
    <w:rsid w:val="00616BD8"/>
    <w:rsid w:val="006256B9"/>
    <w:rsid w:val="00635EE5"/>
    <w:rsid w:val="00636094"/>
    <w:rsid w:val="00636108"/>
    <w:rsid w:val="00643F75"/>
    <w:rsid w:val="0064465E"/>
    <w:rsid w:val="00646AEA"/>
    <w:rsid w:val="00656F91"/>
    <w:rsid w:val="00657F43"/>
    <w:rsid w:val="0066011C"/>
    <w:rsid w:val="00662EC5"/>
    <w:rsid w:val="006637EA"/>
    <w:rsid w:val="00665813"/>
    <w:rsid w:val="00667A83"/>
    <w:rsid w:val="00673D32"/>
    <w:rsid w:val="00674F6C"/>
    <w:rsid w:val="0068610C"/>
    <w:rsid w:val="00694D2D"/>
    <w:rsid w:val="0069592E"/>
    <w:rsid w:val="0069630B"/>
    <w:rsid w:val="00696FE9"/>
    <w:rsid w:val="006A0E74"/>
    <w:rsid w:val="006A4F3A"/>
    <w:rsid w:val="006A5DDC"/>
    <w:rsid w:val="006A7E29"/>
    <w:rsid w:val="006B3687"/>
    <w:rsid w:val="006B3D74"/>
    <w:rsid w:val="006C2CC7"/>
    <w:rsid w:val="006C33B6"/>
    <w:rsid w:val="006C488C"/>
    <w:rsid w:val="006C7B3A"/>
    <w:rsid w:val="006D24A2"/>
    <w:rsid w:val="006D2881"/>
    <w:rsid w:val="006D2B88"/>
    <w:rsid w:val="006D2E05"/>
    <w:rsid w:val="006D36BC"/>
    <w:rsid w:val="006D449C"/>
    <w:rsid w:val="006D74FF"/>
    <w:rsid w:val="006D7C1F"/>
    <w:rsid w:val="006E5C00"/>
    <w:rsid w:val="006F236C"/>
    <w:rsid w:val="006F43AF"/>
    <w:rsid w:val="006F46FF"/>
    <w:rsid w:val="006F49AE"/>
    <w:rsid w:val="006F4D80"/>
    <w:rsid w:val="00701ECA"/>
    <w:rsid w:val="00707AD7"/>
    <w:rsid w:val="00707CF4"/>
    <w:rsid w:val="00707F9A"/>
    <w:rsid w:val="00711C90"/>
    <w:rsid w:val="00711E1C"/>
    <w:rsid w:val="00712A05"/>
    <w:rsid w:val="0071643E"/>
    <w:rsid w:val="00717062"/>
    <w:rsid w:val="00720962"/>
    <w:rsid w:val="00721336"/>
    <w:rsid w:val="0072245D"/>
    <w:rsid w:val="007232F9"/>
    <w:rsid w:val="00724374"/>
    <w:rsid w:val="00725A97"/>
    <w:rsid w:val="00726627"/>
    <w:rsid w:val="00727926"/>
    <w:rsid w:val="007327A0"/>
    <w:rsid w:val="00734389"/>
    <w:rsid w:val="00735AC7"/>
    <w:rsid w:val="00736F2C"/>
    <w:rsid w:val="00737320"/>
    <w:rsid w:val="00737595"/>
    <w:rsid w:val="00741257"/>
    <w:rsid w:val="00741F25"/>
    <w:rsid w:val="00743D66"/>
    <w:rsid w:val="00744158"/>
    <w:rsid w:val="00746168"/>
    <w:rsid w:val="00752138"/>
    <w:rsid w:val="00752AA5"/>
    <w:rsid w:val="0075541A"/>
    <w:rsid w:val="00756578"/>
    <w:rsid w:val="00770DDB"/>
    <w:rsid w:val="00771E15"/>
    <w:rsid w:val="00773054"/>
    <w:rsid w:val="00773908"/>
    <w:rsid w:val="00773CBE"/>
    <w:rsid w:val="00777420"/>
    <w:rsid w:val="00781910"/>
    <w:rsid w:val="00782E35"/>
    <w:rsid w:val="00786A99"/>
    <w:rsid w:val="00787247"/>
    <w:rsid w:val="00787673"/>
    <w:rsid w:val="00791414"/>
    <w:rsid w:val="00794B67"/>
    <w:rsid w:val="00796209"/>
    <w:rsid w:val="007A09A3"/>
    <w:rsid w:val="007A1A79"/>
    <w:rsid w:val="007A4CCD"/>
    <w:rsid w:val="007B1D54"/>
    <w:rsid w:val="007B268A"/>
    <w:rsid w:val="007B5A6A"/>
    <w:rsid w:val="007B66ED"/>
    <w:rsid w:val="007B6FF2"/>
    <w:rsid w:val="007C1BE7"/>
    <w:rsid w:val="007C1C37"/>
    <w:rsid w:val="007C2020"/>
    <w:rsid w:val="007C4182"/>
    <w:rsid w:val="007C4355"/>
    <w:rsid w:val="007D1758"/>
    <w:rsid w:val="007D391C"/>
    <w:rsid w:val="007D4289"/>
    <w:rsid w:val="007D534D"/>
    <w:rsid w:val="007D57D0"/>
    <w:rsid w:val="007D5D21"/>
    <w:rsid w:val="007E08E5"/>
    <w:rsid w:val="007E0C62"/>
    <w:rsid w:val="007E0C69"/>
    <w:rsid w:val="007E0EE7"/>
    <w:rsid w:val="007E333E"/>
    <w:rsid w:val="007E34A9"/>
    <w:rsid w:val="007E5A2F"/>
    <w:rsid w:val="007E6C2F"/>
    <w:rsid w:val="007F07C6"/>
    <w:rsid w:val="007F1364"/>
    <w:rsid w:val="007F1D99"/>
    <w:rsid w:val="007F3415"/>
    <w:rsid w:val="007F3CC5"/>
    <w:rsid w:val="007F59D3"/>
    <w:rsid w:val="007F63D7"/>
    <w:rsid w:val="007F6DC6"/>
    <w:rsid w:val="008001F2"/>
    <w:rsid w:val="00801115"/>
    <w:rsid w:val="00803127"/>
    <w:rsid w:val="0080436C"/>
    <w:rsid w:val="00810737"/>
    <w:rsid w:val="00811C48"/>
    <w:rsid w:val="00812219"/>
    <w:rsid w:val="00813B8C"/>
    <w:rsid w:val="00816D87"/>
    <w:rsid w:val="00817FBB"/>
    <w:rsid w:val="00822DDF"/>
    <w:rsid w:val="0082603A"/>
    <w:rsid w:val="0083459F"/>
    <w:rsid w:val="008369C5"/>
    <w:rsid w:val="00837256"/>
    <w:rsid w:val="0083780E"/>
    <w:rsid w:val="008439B2"/>
    <w:rsid w:val="00843F04"/>
    <w:rsid w:val="008451F5"/>
    <w:rsid w:val="0084596C"/>
    <w:rsid w:val="00850896"/>
    <w:rsid w:val="008508B6"/>
    <w:rsid w:val="008526AE"/>
    <w:rsid w:val="0085307C"/>
    <w:rsid w:val="00854F89"/>
    <w:rsid w:val="008568D2"/>
    <w:rsid w:val="008604ED"/>
    <w:rsid w:val="008609E3"/>
    <w:rsid w:val="00860BEA"/>
    <w:rsid w:val="00861609"/>
    <w:rsid w:val="00861E7E"/>
    <w:rsid w:val="0086254B"/>
    <w:rsid w:val="0086345A"/>
    <w:rsid w:val="00864502"/>
    <w:rsid w:val="008674E6"/>
    <w:rsid w:val="00870A43"/>
    <w:rsid w:val="00871798"/>
    <w:rsid w:val="00871AD0"/>
    <w:rsid w:val="00872917"/>
    <w:rsid w:val="00872AAF"/>
    <w:rsid w:val="00873C96"/>
    <w:rsid w:val="008745E5"/>
    <w:rsid w:val="00875019"/>
    <w:rsid w:val="00875823"/>
    <w:rsid w:val="008758D8"/>
    <w:rsid w:val="00876001"/>
    <w:rsid w:val="00876A58"/>
    <w:rsid w:val="00877B8D"/>
    <w:rsid w:val="00877D1D"/>
    <w:rsid w:val="0088734A"/>
    <w:rsid w:val="008877AA"/>
    <w:rsid w:val="00890F46"/>
    <w:rsid w:val="00892E18"/>
    <w:rsid w:val="00894072"/>
    <w:rsid w:val="00895B8D"/>
    <w:rsid w:val="008A0365"/>
    <w:rsid w:val="008A0D4D"/>
    <w:rsid w:val="008A6066"/>
    <w:rsid w:val="008A70F8"/>
    <w:rsid w:val="008B1FDE"/>
    <w:rsid w:val="008B212E"/>
    <w:rsid w:val="008B376F"/>
    <w:rsid w:val="008B3D34"/>
    <w:rsid w:val="008B7541"/>
    <w:rsid w:val="008C1A4A"/>
    <w:rsid w:val="008C1D85"/>
    <w:rsid w:val="008C2F82"/>
    <w:rsid w:val="008C366B"/>
    <w:rsid w:val="008C6EAF"/>
    <w:rsid w:val="008D0044"/>
    <w:rsid w:val="008D0624"/>
    <w:rsid w:val="008D07E9"/>
    <w:rsid w:val="008D411F"/>
    <w:rsid w:val="008D53D0"/>
    <w:rsid w:val="008D6EF7"/>
    <w:rsid w:val="008E32F4"/>
    <w:rsid w:val="008E5B46"/>
    <w:rsid w:val="008E6D28"/>
    <w:rsid w:val="008F0349"/>
    <w:rsid w:val="008F2896"/>
    <w:rsid w:val="008F30D3"/>
    <w:rsid w:val="008F5520"/>
    <w:rsid w:val="008F63BB"/>
    <w:rsid w:val="008F6915"/>
    <w:rsid w:val="008F7FEE"/>
    <w:rsid w:val="009010C1"/>
    <w:rsid w:val="009029E7"/>
    <w:rsid w:val="0090372F"/>
    <w:rsid w:val="009074D4"/>
    <w:rsid w:val="00910AAD"/>
    <w:rsid w:val="00911440"/>
    <w:rsid w:val="0091361C"/>
    <w:rsid w:val="00915DD8"/>
    <w:rsid w:val="00916B74"/>
    <w:rsid w:val="009218AF"/>
    <w:rsid w:val="00922C27"/>
    <w:rsid w:val="00923876"/>
    <w:rsid w:val="00926423"/>
    <w:rsid w:val="00930083"/>
    <w:rsid w:val="00930362"/>
    <w:rsid w:val="00932664"/>
    <w:rsid w:val="00932B6E"/>
    <w:rsid w:val="00932BB7"/>
    <w:rsid w:val="00934220"/>
    <w:rsid w:val="0093470B"/>
    <w:rsid w:val="0093677F"/>
    <w:rsid w:val="00937B93"/>
    <w:rsid w:val="00937EB3"/>
    <w:rsid w:val="00940F4D"/>
    <w:rsid w:val="00941F2D"/>
    <w:rsid w:val="00944653"/>
    <w:rsid w:val="00944ADA"/>
    <w:rsid w:val="00944AE5"/>
    <w:rsid w:val="00951CA7"/>
    <w:rsid w:val="00955BAB"/>
    <w:rsid w:val="009568C5"/>
    <w:rsid w:val="00960406"/>
    <w:rsid w:val="00961A2D"/>
    <w:rsid w:val="009633BE"/>
    <w:rsid w:val="00970697"/>
    <w:rsid w:val="0097243E"/>
    <w:rsid w:val="00973849"/>
    <w:rsid w:val="00974C9C"/>
    <w:rsid w:val="009801EF"/>
    <w:rsid w:val="00980330"/>
    <w:rsid w:val="00981955"/>
    <w:rsid w:val="00982316"/>
    <w:rsid w:val="009832E4"/>
    <w:rsid w:val="009834CE"/>
    <w:rsid w:val="00983A3D"/>
    <w:rsid w:val="00987573"/>
    <w:rsid w:val="00990D26"/>
    <w:rsid w:val="00990F2D"/>
    <w:rsid w:val="0099190C"/>
    <w:rsid w:val="00991C14"/>
    <w:rsid w:val="00991D16"/>
    <w:rsid w:val="00993B56"/>
    <w:rsid w:val="0099512F"/>
    <w:rsid w:val="009967A7"/>
    <w:rsid w:val="009A20DB"/>
    <w:rsid w:val="009A2464"/>
    <w:rsid w:val="009A2851"/>
    <w:rsid w:val="009A3737"/>
    <w:rsid w:val="009B1B92"/>
    <w:rsid w:val="009B3306"/>
    <w:rsid w:val="009B55BB"/>
    <w:rsid w:val="009C3306"/>
    <w:rsid w:val="009C5422"/>
    <w:rsid w:val="009C5D22"/>
    <w:rsid w:val="009C6237"/>
    <w:rsid w:val="009D0696"/>
    <w:rsid w:val="009D4934"/>
    <w:rsid w:val="009D58FF"/>
    <w:rsid w:val="009D5CC3"/>
    <w:rsid w:val="009D67A7"/>
    <w:rsid w:val="009D7A1C"/>
    <w:rsid w:val="009E1619"/>
    <w:rsid w:val="009E29D9"/>
    <w:rsid w:val="009E5CE5"/>
    <w:rsid w:val="009E7E98"/>
    <w:rsid w:val="009E7EA6"/>
    <w:rsid w:val="009F1DA5"/>
    <w:rsid w:val="009F2512"/>
    <w:rsid w:val="00A025A9"/>
    <w:rsid w:val="00A03836"/>
    <w:rsid w:val="00A038AC"/>
    <w:rsid w:val="00A069B3"/>
    <w:rsid w:val="00A079AE"/>
    <w:rsid w:val="00A1473C"/>
    <w:rsid w:val="00A20759"/>
    <w:rsid w:val="00A23E4D"/>
    <w:rsid w:val="00A2573C"/>
    <w:rsid w:val="00A25F54"/>
    <w:rsid w:val="00A26079"/>
    <w:rsid w:val="00A26F78"/>
    <w:rsid w:val="00A27DBD"/>
    <w:rsid w:val="00A31730"/>
    <w:rsid w:val="00A32343"/>
    <w:rsid w:val="00A369D7"/>
    <w:rsid w:val="00A36E1D"/>
    <w:rsid w:val="00A410D4"/>
    <w:rsid w:val="00A43122"/>
    <w:rsid w:val="00A46082"/>
    <w:rsid w:val="00A4675E"/>
    <w:rsid w:val="00A478B5"/>
    <w:rsid w:val="00A50AF3"/>
    <w:rsid w:val="00A51FFE"/>
    <w:rsid w:val="00A52AB7"/>
    <w:rsid w:val="00A53D38"/>
    <w:rsid w:val="00A552D5"/>
    <w:rsid w:val="00A564C4"/>
    <w:rsid w:val="00A60B6B"/>
    <w:rsid w:val="00A60F06"/>
    <w:rsid w:val="00A630AF"/>
    <w:rsid w:val="00A639A2"/>
    <w:rsid w:val="00A6433D"/>
    <w:rsid w:val="00A71AD2"/>
    <w:rsid w:val="00A73856"/>
    <w:rsid w:val="00A742BC"/>
    <w:rsid w:val="00A74DEB"/>
    <w:rsid w:val="00A81542"/>
    <w:rsid w:val="00A819AE"/>
    <w:rsid w:val="00A84080"/>
    <w:rsid w:val="00A90E58"/>
    <w:rsid w:val="00A91DCA"/>
    <w:rsid w:val="00A96A7A"/>
    <w:rsid w:val="00A97077"/>
    <w:rsid w:val="00AA0FF9"/>
    <w:rsid w:val="00AA1407"/>
    <w:rsid w:val="00AA48B3"/>
    <w:rsid w:val="00AB00A1"/>
    <w:rsid w:val="00AB0656"/>
    <w:rsid w:val="00AB0E0A"/>
    <w:rsid w:val="00AB4250"/>
    <w:rsid w:val="00AB42BB"/>
    <w:rsid w:val="00AB7217"/>
    <w:rsid w:val="00AB75A9"/>
    <w:rsid w:val="00AC0C63"/>
    <w:rsid w:val="00AC0D25"/>
    <w:rsid w:val="00AC5D98"/>
    <w:rsid w:val="00AC6A5A"/>
    <w:rsid w:val="00AD0B16"/>
    <w:rsid w:val="00AD106A"/>
    <w:rsid w:val="00AD2114"/>
    <w:rsid w:val="00AD6987"/>
    <w:rsid w:val="00AD7433"/>
    <w:rsid w:val="00AE198C"/>
    <w:rsid w:val="00AE1AE9"/>
    <w:rsid w:val="00AE1B9B"/>
    <w:rsid w:val="00AE254B"/>
    <w:rsid w:val="00AE39D8"/>
    <w:rsid w:val="00AE548F"/>
    <w:rsid w:val="00AE661D"/>
    <w:rsid w:val="00AF264E"/>
    <w:rsid w:val="00AF338E"/>
    <w:rsid w:val="00AF5EE9"/>
    <w:rsid w:val="00AF6FF1"/>
    <w:rsid w:val="00AF7645"/>
    <w:rsid w:val="00AF7CE3"/>
    <w:rsid w:val="00B04C4C"/>
    <w:rsid w:val="00B04D81"/>
    <w:rsid w:val="00B15B66"/>
    <w:rsid w:val="00B160C4"/>
    <w:rsid w:val="00B204A7"/>
    <w:rsid w:val="00B212C7"/>
    <w:rsid w:val="00B2283D"/>
    <w:rsid w:val="00B233D1"/>
    <w:rsid w:val="00B23D4C"/>
    <w:rsid w:val="00B24BF5"/>
    <w:rsid w:val="00B25A20"/>
    <w:rsid w:val="00B27DA8"/>
    <w:rsid w:val="00B307BE"/>
    <w:rsid w:val="00B33D01"/>
    <w:rsid w:val="00B34BB3"/>
    <w:rsid w:val="00B35EAB"/>
    <w:rsid w:val="00B40535"/>
    <w:rsid w:val="00B4097F"/>
    <w:rsid w:val="00B41CB3"/>
    <w:rsid w:val="00B440FB"/>
    <w:rsid w:val="00B44F0B"/>
    <w:rsid w:val="00B4674F"/>
    <w:rsid w:val="00B47485"/>
    <w:rsid w:val="00B517FB"/>
    <w:rsid w:val="00B51BB6"/>
    <w:rsid w:val="00B54425"/>
    <w:rsid w:val="00B5492B"/>
    <w:rsid w:val="00B602D7"/>
    <w:rsid w:val="00B60C0A"/>
    <w:rsid w:val="00B66DAC"/>
    <w:rsid w:val="00B672FD"/>
    <w:rsid w:val="00B673A9"/>
    <w:rsid w:val="00B7140C"/>
    <w:rsid w:val="00B72CCB"/>
    <w:rsid w:val="00B733B0"/>
    <w:rsid w:val="00B749E4"/>
    <w:rsid w:val="00B75E20"/>
    <w:rsid w:val="00B80609"/>
    <w:rsid w:val="00B81979"/>
    <w:rsid w:val="00B848ED"/>
    <w:rsid w:val="00B86598"/>
    <w:rsid w:val="00B86950"/>
    <w:rsid w:val="00B948DA"/>
    <w:rsid w:val="00B95087"/>
    <w:rsid w:val="00B956B8"/>
    <w:rsid w:val="00B95C64"/>
    <w:rsid w:val="00B9609E"/>
    <w:rsid w:val="00B960ED"/>
    <w:rsid w:val="00B967A7"/>
    <w:rsid w:val="00B9752E"/>
    <w:rsid w:val="00B97FD5"/>
    <w:rsid w:val="00BA097A"/>
    <w:rsid w:val="00BA1775"/>
    <w:rsid w:val="00BB0204"/>
    <w:rsid w:val="00BB17F6"/>
    <w:rsid w:val="00BB37CE"/>
    <w:rsid w:val="00BB3A14"/>
    <w:rsid w:val="00BB609E"/>
    <w:rsid w:val="00BB6F39"/>
    <w:rsid w:val="00BC39E1"/>
    <w:rsid w:val="00BC6D28"/>
    <w:rsid w:val="00BC6DE8"/>
    <w:rsid w:val="00BD2D01"/>
    <w:rsid w:val="00BD4995"/>
    <w:rsid w:val="00BD7FE0"/>
    <w:rsid w:val="00BE0705"/>
    <w:rsid w:val="00BE4415"/>
    <w:rsid w:val="00BF2997"/>
    <w:rsid w:val="00BF533E"/>
    <w:rsid w:val="00BF639C"/>
    <w:rsid w:val="00BF6A5E"/>
    <w:rsid w:val="00BF7C45"/>
    <w:rsid w:val="00BF7EB7"/>
    <w:rsid w:val="00C00531"/>
    <w:rsid w:val="00C021B8"/>
    <w:rsid w:val="00C04B22"/>
    <w:rsid w:val="00C07090"/>
    <w:rsid w:val="00C1311D"/>
    <w:rsid w:val="00C147A4"/>
    <w:rsid w:val="00C14B32"/>
    <w:rsid w:val="00C25821"/>
    <w:rsid w:val="00C2606D"/>
    <w:rsid w:val="00C26C94"/>
    <w:rsid w:val="00C272DB"/>
    <w:rsid w:val="00C3373F"/>
    <w:rsid w:val="00C371AE"/>
    <w:rsid w:val="00C37A08"/>
    <w:rsid w:val="00C40F58"/>
    <w:rsid w:val="00C44051"/>
    <w:rsid w:val="00C446C6"/>
    <w:rsid w:val="00C46D80"/>
    <w:rsid w:val="00C525FC"/>
    <w:rsid w:val="00C529AB"/>
    <w:rsid w:val="00C52EBB"/>
    <w:rsid w:val="00C545DE"/>
    <w:rsid w:val="00C56C03"/>
    <w:rsid w:val="00C57A8A"/>
    <w:rsid w:val="00C57BAF"/>
    <w:rsid w:val="00C57CB1"/>
    <w:rsid w:val="00C57FE8"/>
    <w:rsid w:val="00C61290"/>
    <w:rsid w:val="00C65424"/>
    <w:rsid w:val="00C6549A"/>
    <w:rsid w:val="00C654B7"/>
    <w:rsid w:val="00C65C8A"/>
    <w:rsid w:val="00C66F9E"/>
    <w:rsid w:val="00C715EC"/>
    <w:rsid w:val="00C81131"/>
    <w:rsid w:val="00C8483C"/>
    <w:rsid w:val="00C87C41"/>
    <w:rsid w:val="00C9004E"/>
    <w:rsid w:val="00C915BF"/>
    <w:rsid w:val="00C916DE"/>
    <w:rsid w:val="00C932C2"/>
    <w:rsid w:val="00C94C13"/>
    <w:rsid w:val="00C962CB"/>
    <w:rsid w:val="00CA18AC"/>
    <w:rsid w:val="00CA261A"/>
    <w:rsid w:val="00CA41F9"/>
    <w:rsid w:val="00CB6000"/>
    <w:rsid w:val="00CC02CA"/>
    <w:rsid w:val="00CC3339"/>
    <w:rsid w:val="00CC4D39"/>
    <w:rsid w:val="00CD03BC"/>
    <w:rsid w:val="00CD0AAF"/>
    <w:rsid w:val="00CD0B05"/>
    <w:rsid w:val="00CD2D72"/>
    <w:rsid w:val="00CD64BC"/>
    <w:rsid w:val="00CD716A"/>
    <w:rsid w:val="00CE0342"/>
    <w:rsid w:val="00CE06FA"/>
    <w:rsid w:val="00CE16F8"/>
    <w:rsid w:val="00CE184B"/>
    <w:rsid w:val="00CE3DDF"/>
    <w:rsid w:val="00CE4F5F"/>
    <w:rsid w:val="00CF11B0"/>
    <w:rsid w:val="00CF5E56"/>
    <w:rsid w:val="00CF64F7"/>
    <w:rsid w:val="00CF67B8"/>
    <w:rsid w:val="00D01F0D"/>
    <w:rsid w:val="00D05BA8"/>
    <w:rsid w:val="00D126BA"/>
    <w:rsid w:val="00D1468D"/>
    <w:rsid w:val="00D148A6"/>
    <w:rsid w:val="00D14922"/>
    <w:rsid w:val="00D14FC3"/>
    <w:rsid w:val="00D155BC"/>
    <w:rsid w:val="00D16054"/>
    <w:rsid w:val="00D160FC"/>
    <w:rsid w:val="00D2102F"/>
    <w:rsid w:val="00D211E3"/>
    <w:rsid w:val="00D2297A"/>
    <w:rsid w:val="00D22FDD"/>
    <w:rsid w:val="00D2546E"/>
    <w:rsid w:val="00D255AB"/>
    <w:rsid w:val="00D2637E"/>
    <w:rsid w:val="00D2701C"/>
    <w:rsid w:val="00D30527"/>
    <w:rsid w:val="00D30822"/>
    <w:rsid w:val="00D32B68"/>
    <w:rsid w:val="00D34DD8"/>
    <w:rsid w:val="00D3685C"/>
    <w:rsid w:val="00D37E0D"/>
    <w:rsid w:val="00D4123F"/>
    <w:rsid w:val="00D437A4"/>
    <w:rsid w:val="00D45AD0"/>
    <w:rsid w:val="00D50B54"/>
    <w:rsid w:val="00D51223"/>
    <w:rsid w:val="00D51D00"/>
    <w:rsid w:val="00D51FEC"/>
    <w:rsid w:val="00D563F1"/>
    <w:rsid w:val="00D57D58"/>
    <w:rsid w:val="00D6035D"/>
    <w:rsid w:val="00D60A6D"/>
    <w:rsid w:val="00D64F3C"/>
    <w:rsid w:val="00D67DFC"/>
    <w:rsid w:val="00D70FB8"/>
    <w:rsid w:val="00D713D5"/>
    <w:rsid w:val="00D7507D"/>
    <w:rsid w:val="00D76CA8"/>
    <w:rsid w:val="00D80FD6"/>
    <w:rsid w:val="00D82985"/>
    <w:rsid w:val="00D876B3"/>
    <w:rsid w:val="00D927FB"/>
    <w:rsid w:val="00D95335"/>
    <w:rsid w:val="00D95690"/>
    <w:rsid w:val="00D95848"/>
    <w:rsid w:val="00D96E81"/>
    <w:rsid w:val="00D97245"/>
    <w:rsid w:val="00DA0655"/>
    <w:rsid w:val="00DA62C2"/>
    <w:rsid w:val="00DA6E33"/>
    <w:rsid w:val="00DB0A75"/>
    <w:rsid w:val="00DB2C9F"/>
    <w:rsid w:val="00DB2CA1"/>
    <w:rsid w:val="00DB37FC"/>
    <w:rsid w:val="00DB3996"/>
    <w:rsid w:val="00DB4606"/>
    <w:rsid w:val="00DB48BC"/>
    <w:rsid w:val="00DB56B1"/>
    <w:rsid w:val="00DB5923"/>
    <w:rsid w:val="00DB6F32"/>
    <w:rsid w:val="00DB7E30"/>
    <w:rsid w:val="00DB7F46"/>
    <w:rsid w:val="00DC0CBB"/>
    <w:rsid w:val="00DC22C1"/>
    <w:rsid w:val="00DC2396"/>
    <w:rsid w:val="00DC2456"/>
    <w:rsid w:val="00DC3570"/>
    <w:rsid w:val="00DC3BDE"/>
    <w:rsid w:val="00DC4B9D"/>
    <w:rsid w:val="00DC700A"/>
    <w:rsid w:val="00DC7FA3"/>
    <w:rsid w:val="00DD0854"/>
    <w:rsid w:val="00DD171B"/>
    <w:rsid w:val="00DD22C6"/>
    <w:rsid w:val="00DD52C3"/>
    <w:rsid w:val="00DD6854"/>
    <w:rsid w:val="00DE0CBE"/>
    <w:rsid w:val="00DE2FA6"/>
    <w:rsid w:val="00DE7C9D"/>
    <w:rsid w:val="00DF038E"/>
    <w:rsid w:val="00DF1ACE"/>
    <w:rsid w:val="00DF224B"/>
    <w:rsid w:val="00DF44A1"/>
    <w:rsid w:val="00DF4526"/>
    <w:rsid w:val="00DF4D93"/>
    <w:rsid w:val="00DF7A3C"/>
    <w:rsid w:val="00E00604"/>
    <w:rsid w:val="00E00B7B"/>
    <w:rsid w:val="00E022DE"/>
    <w:rsid w:val="00E033A9"/>
    <w:rsid w:val="00E0375C"/>
    <w:rsid w:val="00E03DA9"/>
    <w:rsid w:val="00E047D9"/>
    <w:rsid w:val="00E0515C"/>
    <w:rsid w:val="00E0656C"/>
    <w:rsid w:val="00E115BD"/>
    <w:rsid w:val="00E124A5"/>
    <w:rsid w:val="00E13445"/>
    <w:rsid w:val="00E146E0"/>
    <w:rsid w:val="00E14D61"/>
    <w:rsid w:val="00E1676F"/>
    <w:rsid w:val="00E17C2A"/>
    <w:rsid w:val="00E24B7D"/>
    <w:rsid w:val="00E25EE4"/>
    <w:rsid w:val="00E30047"/>
    <w:rsid w:val="00E302FC"/>
    <w:rsid w:val="00E32E0C"/>
    <w:rsid w:val="00E335DA"/>
    <w:rsid w:val="00E36B77"/>
    <w:rsid w:val="00E36EA8"/>
    <w:rsid w:val="00E40205"/>
    <w:rsid w:val="00E45428"/>
    <w:rsid w:val="00E502A7"/>
    <w:rsid w:val="00E522A9"/>
    <w:rsid w:val="00E537CB"/>
    <w:rsid w:val="00E55067"/>
    <w:rsid w:val="00E60B6F"/>
    <w:rsid w:val="00E6149C"/>
    <w:rsid w:val="00E642BF"/>
    <w:rsid w:val="00E660C4"/>
    <w:rsid w:val="00E67546"/>
    <w:rsid w:val="00E70A56"/>
    <w:rsid w:val="00E725C1"/>
    <w:rsid w:val="00E72814"/>
    <w:rsid w:val="00E77151"/>
    <w:rsid w:val="00E7764A"/>
    <w:rsid w:val="00E80497"/>
    <w:rsid w:val="00E8483D"/>
    <w:rsid w:val="00E84BA5"/>
    <w:rsid w:val="00E85DFB"/>
    <w:rsid w:val="00E928A9"/>
    <w:rsid w:val="00E93036"/>
    <w:rsid w:val="00E93DE0"/>
    <w:rsid w:val="00E953B5"/>
    <w:rsid w:val="00E95448"/>
    <w:rsid w:val="00E95C39"/>
    <w:rsid w:val="00EA5770"/>
    <w:rsid w:val="00EA6F4E"/>
    <w:rsid w:val="00EB3575"/>
    <w:rsid w:val="00EB3B85"/>
    <w:rsid w:val="00EB5190"/>
    <w:rsid w:val="00EB6E6D"/>
    <w:rsid w:val="00ED2536"/>
    <w:rsid w:val="00ED31F4"/>
    <w:rsid w:val="00ED3AAD"/>
    <w:rsid w:val="00ED3EFA"/>
    <w:rsid w:val="00ED5890"/>
    <w:rsid w:val="00ED7793"/>
    <w:rsid w:val="00ED7BF1"/>
    <w:rsid w:val="00EE2009"/>
    <w:rsid w:val="00EE2C83"/>
    <w:rsid w:val="00EE5336"/>
    <w:rsid w:val="00EF0599"/>
    <w:rsid w:val="00EF17AC"/>
    <w:rsid w:val="00EF1B5E"/>
    <w:rsid w:val="00EF3B57"/>
    <w:rsid w:val="00EF6804"/>
    <w:rsid w:val="00F01074"/>
    <w:rsid w:val="00F0454E"/>
    <w:rsid w:val="00F12AB3"/>
    <w:rsid w:val="00F16F8E"/>
    <w:rsid w:val="00F176F4"/>
    <w:rsid w:val="00F22A92"/>
    <w:rsid w:val="00F248DD"/>
    <w:rsid w:val="00F268B5"/>
    <w:rsid w:val="00F32AAB"/>
    <w:rsid w:val="00F32AE4"/>
    <w:rsid w:val="00F36E33"/>
    <w:rsid w:val="00F37156"/>
    <w:rsid w:val="00F41A6A"/>
    <w:rsid w:val="00F4200C"/>
    <w:rsid w:val="00F45AEE"/>
    <w:rsid w:val="00F45E21"/>
    <w:rsid w:val="00F535AD"/>
    <w:rsid w:val="00F53807"/>
    <w:rsid w:val="00F56B88"/>
    <w:rsid w:val="00F60EC4"/>
    <w:rsid w:val="00F6412A"/>
    <w:rsid w:val="00F657E2"/>
    <w:rsid w:val="00F658B5"/>
    <w:rsid w:val="00F662EF"/>
    <w:rsid w:val="00F67788"/>
    <w:rsid w:val="00F7071A"/>
    <w:rsid w:val="00F712CE"/>
    <w:rsid w:val="00F713B0"/>
    <w:rsid w:val="00F73404"/>
    <w:rsid w:val="00F73C17"/>
    <w:rsid w:val="00F75A1A"/>
    <w:rsid w:val="00F779F1"/>
    <w:rsid w:val="00F80742"/>
    <w:rsid w:val="00F8615E"/>
    <w:rsid w:val="00F94A02"/>
    <w:rsid w:val="00F955DA"/>
    <w:rsid w:val="00FA2807"/>
    <w:rsid w:val="00FA41A2"/>
    <w:rsid w:val="00FA48EA"/>
    <w:rsid w:val="00FB09D4"/>
    <w:rsid w:val="00FB3A7B"/>
    <w:rsid w:val="00FB65F2"/>
    <w:rsid w:val="00FC245F"/>
    <w:rsid w:val="00FC5832"/>
    <w:rsid w:val="00FC637E"/>
    <w:rsid w:val="00FC7CAC"/>
    <w:rsid w:val="00FD3638"/>
    <w:rsid w:val="00FD6B16"/>
    <w:rsid w:val="00FE1C5D"/>
    <w:rsid w:val="00FE3D09"/>
    <w:rsid w:val="00FE5878"/>
    <w:rsid w:val="00FE7605"/>
    <w:rsid w:val="00FF07A8"/>
    <w:rsid w:val="00FF1E30"/>
    <w:rsid w:val="00FF2448"/>
    <w:rsid w:val="00FF3224"/>
    <w:rsid w:val="00FF36F5"/>
    <w:rsid w:val="00FF3E04"/>
    <w:rsid w:val="00FF5601"/>
    <w:rsid w:val="00FF67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6926551"/>
  <w15:docId w15:val="{49C92EF3-62A5-444A-8917-6B594056F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60ED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854F89"/>
    <w:pPr>
      <w:numPr>
        <w:numId w:val="2"/>
      </w:numPr>
      <w:spacing w:line="360" w:lineRule="auto"/>
      <w:ind w:left="284" w:hanging="284"/>
      <w:jc w:val="both"/>
      <w:outlineLvl w:val="0"/>
    </w:p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865B3"/>
    <w:pPr>
      <w:numPr>
        <w:numId w:val="3"/>
      </w:numPr>
      <w:spacing w:line="360" w:lineRule="auto"/>
      <w:ind w:left="568" w:hanging="284"/>
      <w:jc w:val="both"/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F73C17"/>
    <w:pPr>
      <w:numPr>
        <w:numId w:val="4"/>
      </w:numPr>
      <w:spacing w:line="360" w:lineRule="auto"/>
      <w:ind w:left="851" w:hanging="284"/>
      <w:jc w:val="both"/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73C1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865B3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1E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4F89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A23E4D"/>
  </w:style>
  <w:style w:type="character" w:styleId="Hyperlink">
    <w:name w:val="Hyperlink"/>
    <w:basedOn w:val="DefaultParagraphFont"/>
    <w:uiPriority w:val="99"/>
    <w:unhideWhenUsed/>
    <w:rsid w:val="00737320"/>
    <w:rPr>
      <w:color w:val="D2611C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B09D4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67298B-EDA1-4119-9801-40D570ECC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807</TotalTime>
  <Pages>18</Pages>
  <Words>2191</Words>
  <Characters>12491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Dewi Suryani</dc:creator>
  <cp:lastModifiedBy>Boby</cp:lastModifiedBy>
  <cp:revision>450</cp:revision>
  <cp:lastPrinted>2018-02-09T05:12:00Z</cp:lastPrinted>
  <dcterms:created xsi:type="dcterms:W3CDTF">2016-08-19T04:24:00Z</dcterms:created>
  <dcterms:modified xsi:type="dcterms:W3CDTF">2018-02-23T12:10:00Z</dcterms:modified>
</cp:coreProperties>
</file>